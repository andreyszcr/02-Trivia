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1C04" w:rsidRDefault="00592E04">
      <w:r>
        <w:rPr>
          <w:noProof/>
          <w:lang w:bidi="es-ES"/>
        </w:rPr>
        <mc:AlternateContent>
          <mc:Choice Requires="wpg">
            <w:drawing>
              <wp:inline distT="0" distB="0" distL="0" distR="0" wp14:anchorId="4EFD66D3" wp14:editId="6A5E99D2">
                <wp:extent cx="6833235" cy="9163047"/>
                <wp:effectExtent l="57150" t="0" r="5715" b="76835"/>
                <wp:docPr id="3" name="Grupo 3" descr="Título y texto&#10;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3235" cy="9163047"/>
                          <a:chOff x="-6698423" y="11766849"/>
                          <a:chExt cx="13391313" cy="5718817"/>
                        </a:xfrm>
                      </wpg:grpSpPr>
                      <wps:wsp>
                        <wps:cNvPr id="4" name="Cuadro de texto 4"/>
                        <wps:cNvSpPr txBox="1"/>
                        <wps:spPr>
                          <a:xfrm>
                            <a:off x="-6698423" y="16463458"/>
                            <a:ext cx="11267455" cy="1022208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accent1">
                                  <a:satMod val="103000"/>
                                  <a:lumMod val="102000"/>
                                  <a:tint val="94000"/>
                                  <a:alpha val="61000"/>
                                </a:schemeClr>
                              </a:gs>
                              <a:gs pos="50000">
                                <a:schemeClr val="accent1">
                                  <a:satMod val="110000"/>
                                  <a:lumMod val="100000"/>
                                  <a:shade val="100000"/>
                                  <a:alpha val="54000"/>
                                </a:schemeClr>
                              </a:gs>
                              <a:gs pos="100000">
                                <a:schemeClr val="accent1">
                                  <a:lumMod val="99000"/>
                                  <a:satMod val="120000"/>
                                  <a:shade val="78000"/>
                                  <a:alpha val="57000"/>
                                </a:schemeClr>
                              </a:gs>
                            </a:gsLst>
                          </a:gradFill>
                          <a:ln/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2E04" w:rsidRDefault="00592E04" w:rsidP="00592E04">
                              <w:pPr>
                                <w:pStyle w:val="Ttulo2"/>
                                <w:rPr>
                                  <w:b/>
                                  <w:bCs/>
                                  <w:color w:val="auto"/>
                                  <w:lang w:val="es-CR" w:bidi="es-ES"/>
                                </w:rPr>
                              </w:pPr>
                              <w:r w:rsidRPr="00487F11">
                                <w:rPr>
                                  <w:b/>
                                  <w:bCs/>
                                  <w:color w:val="auto"/>
                                  <w:lang w:val="es-CR" w:bidi="es-ES"/>
                                </w:rPr>
                                <w:t xml:space="preserve">Integrantes </w:t>
                              </w:r>
                            </w:p>
                            <w:p w:rsidR="00592E04" w:rsidRPr="00487F11" w:rsidRDefault="00592E04" w:rsidP="00592E04">
                              <w:pPr>
                                <w:rPr>
                                  <w:b/>
                                  <w:bCs/>
                                  <w:sz w:val="24"/>
                                  <w:szCs w:val="28"/>
                                  <w:lang w:val="es-CR" w:bidi="es-ES"/>
                                </w:rPr>
                              </w:pPr>
                              <w:r>
                                <w:rPr>
                                  <w:lang w:val="es-CR" w:bidi="es-ES"/>
                                </w:rPr>
                                <w:tab/>
                              </w:r>
                              <w:r>
                                <w:rPr>
                                  <w:lang w:val="es-CR" w:bidi="es-ES"/>
                                </w:rPr>
                                <w:tab/>
                              </w:r>
                              <w:r>
                                <w:rPr>
                                  <w:lang w:val="es-CR" w:bidi="es-ES"/>
                                </w:rPr>
                                <w:tab/>
                              </w:r>
                              <w:r w:rsidRPr="00487F11">
                                <w:rPr>
                                  <w:b/>
                                  <w:bCs/>
                                  <w:sz w:val="24"/>
                                  <w:szCs w:val="28"/>
                                  <w:lang w:val="es-CR" w:bidi="es-ES"/>
                                </w:rPr>
                                <w:t xml:space="preserve">Andrey Sanchez Zuñiga </w:t>
                              </w:r>
                            </w:p>
                            <w:p w:rsidR="00592E04" w:rsidRPr="00487F11" w:rsidRDefault="00592E04" w:rsidP="00592E04">
                              <w:pPr>
                                <w:rPr>
                                  <w:b/>
                                  <w:bCs/>
                                  <w:sz w:val="24"/>
                                  <w:szCs w:val="28"/>
                                  <w:lang w:val="es-CR" w:bidi="es-ES"/>
                                </w:rPr>
                              </w:pPr>
                              <w:r w:rsidRPr="00487F11">
                                <w:rPr>
                                  <w:b/>
                                  <w:bCs/>
                                  <w:sz w:val="24"/>
                                  <w:szCs w:val="28"/>
                                  <w:lang w:val="es-CR" w:bidi="es-ES"/>
                                </w:rPr>
                                <w:tab/>
                              </w:r>
                              <w:r w:rsidRPr="00487F11">
                                <w:rPr>
                                  <w:b/>
                                  <w:bCs/>
                                  <w:sz w:val="24"/>
                                  <w:szCs w:val="28"/>
                                  <w:lang w:val="es-CR" w:bidi="es-ES"/>
                                </w:rPr>
                                <w:tab/>
                              </w:r>
                              <w:r w:rsidRPr="00487F11">
                                <w:rPr>
                                  <w:b/>
                                  <w:bCs/>
                                  <w:sz w:val="24"/>
                                  <w:szCs w:val="28"/>
                                  <w:lang w:val="es-CR" w:bidi="es-ES"/>
                                </w:rPr>
                                <w:tab/>
                                <w:t xml:space="preserve">Maikol Navarro Cascante </w:t>
                              </w:r>
                            </w:p>
                            <w:p w:rsidR="00592E04" w:rsidRPr="00487F11" w:rsidRDefault="00592E04" w:rsidP="00592E04">
                              <w:pPr>
                                <w:rPr>
                                  <w:b/>
                                  <w:bCs/>
                                  <w:sz w:val="24"/>
                                  <w:szCs w:val="28"/>
                                  <w:lang w:val="es-CR" w:bidi="es-ES"/>
                                </w:rPr>
                              </w:pPr>
                              <w:r w:rsidRPr="00487F11">
                                <w:rPr>
                                  <w:b/>
                                  <w:bCs/>
                                  <w:sz w:val="24"/>
                                  <w:szCs w:val="28"/>
                                  <w:lang w:val="es-CR" w:bidi="es-ES"/>
                                </w:rPr>
                                <w:tab/>
                              </w:r>
                              <w:r w:rsidRPr="00487F11">
                                <w:rPr>
                                  <w:b/>
                                  <w:bCs/>
                                  <w:sz w:val="24"/>
                                  <w:szCs w:val="28"/>
                                  <w:lang w:val="es-CR" w:bidi="es-ES"/>
                                </w:rPr>
                                <w:tab/>
                              </w:r>
                              <w:r w:rsidRPr="00487F11">
                                <w:rPr>
                                  <w:b/>
                                  <w:bCs/>
                                  <w:sz w:val="24"/>
                                  <w:szCs w:val="28"/>
                                  <w:lang w:val="es-CR" w:bidi="es-ES"/>
                                </w:rPr>
                                <w:tab/>
                                <w:t>Junior Monge Calderón</w:t>
                              </w:r>
                            </w:p>
                            <w:p w:rsidR="00592E04" w:rsidRPr="00487F11" w:rsidRDefault="00592E04" w:rsidP="00592E04">
                              <w:pPr>
                                <w:rPr>
                                  <w:b/>
                                  <w:bCs/>
                                  <w:sz w:val="36"/>
                                  <w:szCs w:val="40"/>
                                  <w:lang w:val="es-CR" w:bidi="es-ES"/>
                                </w:rPr>
                              </w:pPr>
                              <w:r w:rsidRPr="00487F11">
                                <w:rPr>
                                  <w:b/>
                                  <w:bCs/>
                                  <w:sz w:val="36"/>
                                  <w:szCs w:val="40"/>
                                  <w:lang w:val="es-CR" w:bidi="es-ES"/>
                                </w:rPr>
                                <w:t>Fecha: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40"/>
                                  <w:lang w:val="es-CR" w:bidi="es-ES"/>
                                </w:rPr>
                                <w:t xml:space="preserve">  21/Octubre/2019</w:t>
                              </w:r>
                            </w:p>
                            <w:p w:rsidR="00592E04" w:rsidRPr="00487F11" w:rsidRDefault="00592E04" w:rsidP="00592E04">
                              <w:pPr>
                                <w:rPr>
                                  <w:lang w:val="es-CR" w:bidi="es-ES"/>
                                </w:rPr>
                              </w:pPr>
                            </w:p>
                            <w:p w:rsidR="00592E04" w:rsidRPr="00487F11" w:rsidRDefault="00592E04" w:rsidP="00592E04">
                              <w:pPr>
                                <w:rPr>
                                  <w:lang w:val="es-CR" w:bidi="es-ES"/>
                                </w:rPr>
                              </w:pPr>
                              <w:r>
                                <w:rPr>
                                  <w:lang w:val="es-CR" w:bidi="es-ES"/>
                                </w:rPr>
                                <w:tab/>
                              </w:r>
                              <w:r>
                                <w:rPr>
                                  <w:lang w:val="es-CR" w:bidi="es-ES"/>
                                </w:rPr>
                                <w:tab/>
                              </w:r>
                              <w:r>
                                <w:rPr>
                                  <w:lang w:val="es-CR" w:bidi="es-ES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Cuadro de texto 5"/>
                        <wps:cNvSpPr txBox="1"/>
                        <wps:spPr>
                          <a:xfrm>
                            <a:off x="183246" y="11766849"/>
                            <a:ext cx="6509644" cy="1700189"/>
                          </a:xfrm>
                          <a:prstGeom prst="teardrop">
                            <a:avLst/>
                          </a:prstGeom>
                          <a:solidFill>
                            <a:schemeClr val="accent4">
                              <a:alpha val="46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592E04" w:rsidRDefault="00592E04" w:rsidP="00592E04">
                              <w:pPr>
                                <w:pStyle w:val="Subttulo"/>
                                <w:ind w:left="0"/>
                                <w:jc w:val="center"/>
                                <w:rPr>
                                  <w:b/>
                                  <w:bCs/>
                                  <w:color w:val="auto"/>
                                  <w:lang w:bidi="es-E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auto"/>
                                  <w:lang w:bidi="es-ES"/>
                                </w:rPr>
                                <w:t>Manual de Usuario</w:t>
                              </w:r>
                            </w:p>
                            <w:p w:rsidR="00592E04" w:rsidRDefault="00592E04" w:rsidP="00592E04">
                              <w:pPr>
                                <w:pStyle w:val="Subttulo"/>
                                <w:ind w:left="0"/>
                                <w:jc w:val="center"/>
                                <w:rPr>
                                  <w:b/>
                                  <w:bCs/>
                                  <w:color w:val="auto"/>
                                  <w:lang w:bidi="es-ES"/>
                                </w:rPr>
                              </w:pPr>
                            </w:p>
                            <w:p w:rsidR="00592E04" w:rsidRPr="00931DDF" w:rsidRDefault="00592E04" w:rsidP="00592E04">
                              <w:pPr>
                                <w:pStyle w:val="Subttulo"/>
                                <w:ind w:left="0"/>
                                <w:jc w:val="center"/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</w:pPr>
                              <w:r w:rsidRPr="00931DDF">
                                <w:rPr>
                                  <w:b/>
                                  <w:bCs/>
                                  <w:color w:val="auto"/>
                                  <w:lang w:bidi="es-ES"/>
                                </w:rPr>
                                <w:t>Trivia</w:t>
                              </w:r>
                              <w:r w:rsidRPr="00931DDF">
                                <w:rPr>
                                  <w:b/>
                                  <w:bCs/>
                                  <w:color w:val="595959" w:themeColor="text1" w:themeTint="A6"/>
                                  <w:lang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FD66D3" id="Grupo 3" o:spid="_x0000_s1026" alt="Título y texto&#10;" style="width:538.05pt;height:721.5pt;mso-position-horizontal-relative:char;mso-position-vertical-relative:line" coordorigin="-66984,117668" coordsize="133913,57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4" o:spid="_x0000_s1027" type="#_x0000_t202" style="position:absolute;left:-66984;top:164634;width:112674;height:10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" fillcolor="#4f7ac7 [3028]" stroked="f">
                  <v:fill opacity="37355f" color2="#416fc3 [3172]" o:opacity2="39976f" rotate="t" colors="0 #6083cb;.5 #3e70ca;1 #2e61ba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:rsidR="00592E04" w:rsidRDefault="00592E04" w:rsidP="00592E04">
                        <w:pPr>
                          <w:pStyle w:val="Ttulo2"/>
                          <w:rPr>
                            <w:b/>
                            <w:bCs/>
                            <w:color w:val="auto"/>
                            <w:lang w:val="es-CR" w:bidi="es-ES"/>
                          </w:rPr>
                        </w:pPr>
                        <w:r w:rsidRPr="00487F11">
                          <w:rPr>
                            <w:b/>
                            <w:bCs/>
                            <w:color w:val="auto"/>
                            <w:lang w:val="es-CR" w:bidi="es-ES"/>
                          </w:rPr>
                          <w:t xml:space="preserve">Integrantes </w:t>
                        </w:r>
                      </w:p>
                      <w:p w:rsidR="00592E04" w:rsidRPr="00487F11" w:rsidRDefault="00592E04" w:rsidP="00592E04">
                        <w:pPr>
                          <w:rPr>
                            <w:b/>
                            <w:bCs/>
                            <w:sz w:val="24"/>
                            <w:szCs w:val="28"/>
                            <w:lang w:val="es-CR" w:bidi="es-ES"/>
                          </w:rPr>
                        </w:pPr>
                        <w:r>
                          <w:rPr>
                            <w:lang w:val="es-CR" w:bidi="es-ES"/>
                          </w:rPr>
                          <w:tab/>
                        </w:r>
                        <w:r>
                          <w:rPr>
                            <w:lang w:val="es-CR" w:bidi="es-ES"/>
                          </w:rPr>
                          <w:tab/>
                        </w:r>
                        <w:r>
                          <w:rPr>
                            <w:lang w:val="es-CR" w:bidi="es-ES"/>
                          </w:rPr>
                          <w:tab/>
                        </w:r>
                        <w:r w:rsidRPr="00487F11">
                          <w:rPr>
                            <w:b/>
                            <w:bCs/>
                            <w:sz w:val="24"/>
                            <w:szCs w:val="28"/>
                            <w:lang w:val="es-CR" w:bidi="es-ES"/>
                          </w:rPr>
                          <w:t xml:space="preserve">Andrey Sanchez Zuñiga </w:t>
                        </w:r>
                      </w:p>
                      <w:p w:rsidR="00592E04" w:rsidRPr="00487F11" w:rsidRDefault="00592E04" w:rsidP="00592E04">
                        <w:pPr>
                          <w:rPr>
                            <w:b/>
                            <w:bCs/>
                            <w:sz w:val="24"/>
                            <w:szCs w:val="28"/>
                            <w:lang w:val="es-CR" w:bidi="es-ES"/>
                          </w:rPr>
                        </w:pPr>
                        <w:r w:rsidRPr="00487F11">
                          <w:rPr>
                            <w:b/>
                            <w:bCs/>
                            <w:sz w:val="24"/>
                            <w:szCs w:val="28"/>
                            <w:lang w:val="es-CR" w:bidi="es-ES"/>
                          </w:rPr>
                          <w:tab/>
                        </w:r>
                        <w:r w:rsidRPr="00487F11">
                          <w:rPr>
                            <w:b/>
                            <w:bCs/>
                            <w:sz w:val="24"/>
                            <w:szCs w:val="28"/>
                            <w:lang w:val="es-CR" w:bidi="es-ES"/>
                          </w:rPr>
                          <w:tab/>
                        </w:r>
                        <w:r w:rsidRPr="00487F11">
                          <w:rPr>
                            <w:b/>
                            <w:bCs/>
                            <w:sz w:val="24"/>
                            <w:szCs w:val="28"/>
                            <w:lang w:val="es-CR" w:bidi="es-ES"/>
                          </w:rPr>
                          <w:tab/>
                          <w:t xml:space="preserve">Maikol Navarro Cascante </w:t>
                        </w:r>
                      </w:p>
                      <w:p w:rsidR="00592E04" w:rsidRPr="00487F11" w:rsidRDefault="00592E04" w:rsidP="00592E04">
                        <w:pPr>
                          <w:rPr>
                            <w:b/>
                            <w:bCs/>
                            <w:sz w:val="24"/>
                            <w:szCs w:val="28"/>
                            <w:lang w:val="es-CR" w:bidi="es-ES"/>
                          </w:rPr>
                        </w:pPr>
                        <w:r w:rsidRPr="00487F11">
                          <w:rPr>
                            <w:b/>
                            <w:bCs/>
                            <w:sz w:val="24"/>
                            <w:szCs w:val="28"/>
                            <w:lang w:val="es-CR" w:bidi="es-ES"/>
                          </w:rPr>
                          <w:tab/>
                        </w:r>
                        <w:r w:rsidRPr="00487F11">
                          <w:rPr>
                            <w:b/>
                            <w:bCs/>
                            <w:sz w:val="24"/>
                            <w:szCs w:val="28"/>
                            <w:lang w:val="es-CR" w:bidi="es-ES"/>
                          </w:rPr>
                          <w:tab/>
                        </w:r>
                        <w:r w:rsidRPr="00487F11">
                          <w:rPr>
                            <w:b/>
                            <w:bCs/>
                            <w:sz w:val="24"/>
                            <w:szCs w:val="28"/>
                            <w:lang w:val="es-CR" w:bidi="es-ES"/>
                          </w:rPr>
                          <w:tab/>
                          <w:t>Junior Monge Calderón</w:t>
                        </w:r>
                      </w:p>
                      <w:p w:rsidR="00592E04" w:rsidRPr="00487F11" w:rsidRDefault="00592E04" w:rsidP="00592E04">
                        <w:pPr>
                          <w:rPr>
                            <w:b/>
                            <w:bCs/>
                            <w:sz w:val="36"/>
                            <w:szCs w:val="40"/>
                            <w:lang w:val="es-CR" w:bidi="es-ES"/>
                          </w:rPr>
                        </w:pPr>
                        <w:r w:rsidRPr="00487F11">
                          <w:rPr>
                            <w:b/>
                            <w:bCs/>
                            <w:sz w:val="36"/>
                            <w:szCs w:val="40"/>
                            <w:lang w:val="es-CR" w:bidi="es-ES"/>
                          </w:rPr>
                          <w:t>Fecha:</w:t>
                        </w:r>
                        <w:r>
                          <w:rPr>
                            <w:b/>
                            <w:bCs/>
                            <w:sz w:val="36"/>
                            <w:szCs w:val="40"/>
                            <w:lang w:val="es-CR" w:bidi="es-ES"/>
                          </w:rPr>
                          <w:t xml:space="preserve">  21/Octubre/2019</w:t>
                        </w:r>
                      </w:p>
                      <w:p w:rsidR="00592E04" w:rsidRPr="00487F11" w:rsidRDefault="00592E04" w:rsidP="00592E04">
                        <w:pPr>
                          <w:rPr>
                            <w:lang w:val="es-CR" w:bidi="es-ES"/>
                          </w:rPr>
                        </w:pPr>
                      </w:p>
                      <w:p w:rsidR="00592E04" w:rsidRPr="00487F11" w:rsidRDefault="00592E04" w:rsidP="00592E04">
                        <w:pPr>
                          <w:rPr>
                            <w:lang w:val="es-CR" w:bidi="es-ES"/>
                          </w:rPr>
                        </w:pPr>
                        <w:r>
                          <w:rPr>
                            <w:lang w:val="es-CR" w:bidi="es-ES"/>
                          </w:rPr>
                          <w:tab/>
                        </w:r>
                        <w:r>
                          <w:rPr>
                            <w:lang w:val="es-CR" w:bidi="es-ES"/>
                          </w:rPr>
                          <w:tab/>
                        </w:r>
                        <w:r>
                          <w:rPr>
                            <w:lang w:val="es-CR" w:bidi="es-ES"/>
                          </w:rPr>
                          <w:tab/>
                        </w:r>
                      </w:p>
                    </w:txbxContent>
                  </v:textbox>
                </v:shape>
                <v:shape id="Cuadro de texto 5" o:spid="_x0000_s1028" style="position:absolute;left:1832;top:117668;width:65096;height:17002;visibility:visible;mso-wrap-style:square;v-text-anchor:top" coordsize="6509644,17001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" adj="-11796480,,5400" path="m,850095c,380600,1457233,,3254822,l6509644,r,850095c6509644,1319590,5052411,1700190,3254822,1700190,1457233,1700190,,1319590,,850095xe" fillcolor="#ffc000 [3207]" stroked="f" strokeweight=".5pt">
                  <v:fill opacity="30069f"/>
                  <v:stroke joinstyle="miter"/>
                  <v:formulas/>
                  <v:path arrowok="t" o:connecttype="custom" o:connectlocs="0,850095;3254822,0;6509644,0;6509644,850095;3254822,1700190;0,850095" o:connectangles="0,0,0,0,0,0" textboxrect="0,0,6509644,1700189"/>
                  <v:textbox>
                    <w:txbxContent>
                      <w:p w:rsidR="00592E04" w:rsidRDefault="00592E04" w:rsidP="00592E04">
                        <w:pPr>
                          <w:pStyle w:val="Subttulo"/>
                          <w:ind w:left="0"/>
                          <w:jc w:val="center"/>
                          <w:rPr>
                            <w:b/>
                            <w:bCs/>
                            <w:color w:val="auto"/>
                            <w:lang w:bidi="es-ES"/>
                          </w:rPr>
                        </w:pPr>
                        <w:r>
                          <w:rPr>
                            <w:b/>
                            <w:bCs/>
                            <w:color w:val="auto"/>
                            <w:lang w:bidi="es-ES"/>
                          </w:rPr>
                          <w:t>Manual de Usuario</w:t>
                        </w:r>
                      </w:p>
                      <w:p w:rsidR="00592E04" w:rsidRDefault="00592E04" w:rsidP="00592E04">
                        <w:pPr>
                          <w:pStyle w:val="Subttulo"/>
                          <w:ind w:left="0"/>
                          <w:jc w:val="center"/>
                          <w:rPr>
                            <w:b/>
                            <w:bCs/>
                            <w:color w:val="auto"/>
                            <w:lang w:bidi="es-ES"/>
                          </w:rPr>
                        </w:pPr>
                      </w:p>
                      <w:p w:rsidR="00592E04" w:rsidRPr="00931DDF" w:rsidRDefault="00592E04" w:rsidP="00592E04">
                        <w:pPr>
                          <w:pStyle w:val="Subttulo"/>
                          <w:ind w:left="0"/>
                          <w:jc w:val="center"/>
                          <w:rPr>
                            <w:b/>
                            <w:bCs/>
                            <w:color w:val="595959" w:themeColor="text1" w:themeTint="A6"/>
                          </w:rPr>
                        </w:pPr>
                        <w:r w:rsidRPr="00931DDF">
                          <w:rPr>
                            <w:b/>
                            <w:bCs/>
                            <w:color w:val="auto"/>
                            <w:lang w:bidi="es-ES"/>
                          </w:rPr>
                          <w:t>Trivia</w:t>
                        </w:r>
                        <w:r w:rsidRPr="00931DDF">
                          <w:rPr>
                            <w:b/>
                            <w:bCs/>
                            <w:color w:val="595959" w:themeColor="text1" w:themeTint="A6"/>
                            <w:lang w:bidi="es-ES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714AA5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3AC1956A" wp14:editId="2F8DE55E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7534275" cy="10790555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g street-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660" cy="10791106"/>
                    </a:xfrm>
                    <a:prstGeom prst="rect">
                      <a:avLst/>
                    </a:prstGeom>
                    <a:blipFill>
                      <a:blip r:embed="rId8"/>
                      <a:stretch>
                        <a:fillRect/>
                      </a:stretch>
                    </a:blipFill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5C53" w:rsidRDefault="00745C53"/>
    <w:p w:rsidR="005B5B0D" w:rsidRDefault="005B5B0D" w:rsidP="005B5B0D">
      <w:pPr>
        <w:framePr w:hSpace="141" w:wrap="around" w:vAnchor="page" w:hAnchor="margin" w:y="1396"/>
        <w:jc w:val="both"/>
        <w:rPr>
          <w:noProof/>
        </w:rPr>
      </w:pPr>
      <w:r>
        <w:tab/>
      </w:r>
      <w:r>
        <w:rPr>
          <w:noProof/>
        </w:rPr>
        <w:t xml:space="preserve">Bienvenido a Trivia (Preguntados), un juego donde pondremos a prueba tu conocimiento donde debes pensar </w:t>
      </w:r>
    </w:p>
    <w:p w:rsidR="000B4502" w:rsidRDefault="005B5B0D" w:rsidP="005B5B0D">
      <w:pPr>
        <w:tabs>
          <w:tab w:val="left" w:pos="1245"/>
        </w:tabs>
        <w:jc w:val="both"/>
        <w:rPr>
          <w:noProof/>
        </w:rPr>
      </w:pPr>
      <w:r>
        <w:rPr>
          <w:noProof/>
        </w:rPr>
        <w:t xml:space="preserve">             y analizar viendo si tienes el saber según las preguntas y la categoria que deseas jugar.</w:t>
      </w:r>
    </w:p>
    <w:p w:rsidR="005B5B0D" w:rsidRDefault="005B5B0D" w:rsidP="005B5B0D">
      <w:pPr>
        <w:tabs>
          <w:tab w:val="left" w:pos="1245"/>
        </w:tabs>
        <w:jc w:val="both"/>
        <w:rPr>
          <w:noProof/>
        </w:rPr>
      </w:pPr>
    </w:p>
    <w:p w:rsidR="005B5B0D" w:rsidRDefault="005B5B0D" w:rsidP="005B5B0D">
      <w:pPr>
        <w:tabs>
          <w:tab w:val="left" w:pos="1245"/>
        </w:tabs>
        <w:jc w:val="both"/>
        <w:rPr>
          <w:noProof/>
        </w:rPr>
      </w:pPr>
      <w:r>
        <w:rPr>
          <w:noProof/>
        </w:rPr>
        <w:tab/>
        <w:t xml:space="preserve">Comencemos el Juego </w:t>
      </w:r>
    </w:p>
    <w:p w:rsidR="005B5B0D" w:rsidRDefault="005B5B0D" w:rsidP="005B5B0D">
      <w:pPr>
        <w:tabs>
          <w:tab w:val="left" w:pos="1245"/>
        </w:tabs>
        <w:jc w:val="both"/>
        <w:rPr>
          <w:noProof/>
        </w:rPr>
      </w:pPr>
      <w:r>
        <w:rPr>
          <w:noProof/>
        </w:rPr>
        <w:tab/>
        <w:t>Juega ya!!!!</w:t>
      </w:r>
    </w:p>
    <w:p w:rsidR="005B5B0D" w:rsidRDefault="005B5B0D" w:rsidP="005B5B0D">
      <w:pPr>
        <w:tabs>
          <w:tab w:val="left" w:pos="1245"/>
        </w:tabs>
        <w:jc w:val="both"/>
        <w:rPr>
          <w:noProof/>
        </w:rPr>
      </w:pPr>
    </w:p>
    <w:p w:rsidR="00064598" w:rsidRDefault="00064598" w:rsidP="00064598">
      <w:pPr>
        <w:tabs>
          <w:tab w:val="left" w:pos="1245"/>
        </w:tabs>
        <w:ind w:left="720"/>
        <w:jc w:val="both"/>
        <w:rPr>
          <w:noProof/>
        </w:rPr>
      </w:pPr>
      <w:r>
        <w:rPr>
          <w:noProof/>
        </w:rPr>
        <w:t xml:space="preserve">Primer Paso: En esta seccion encontraras el menu del juego donde encontraras la opcion del juego(para jugar), acerca </w:t>
      </w:r>
    </w:p>
    <w:p w:rsidR="00064598" w:rsidRDefault="00064598" w:rsidP="00064598">
      <w:pPr>
        <w:tabs>
          <w:tab w:val="left" w:pos="1245"/>
        </w:tabs>
        <w:ind w:left="720"/>
        <w:jc w:val="both"/>
        <w:rPr>
          <w:noProof/>
        </w:rPr>
      </w:pPr>
      <w:r>
        <w:rPr>
          <w:noProof/>
        </w:rPr>
        <w:t>De(Las persona que desarrollaron el Juego) y las instrucciones(Como se juega).</w:t>
      </w:r>
    </w:p>
    <w:p w:rsidR="005B5B0D" w:rsidRDefault="005B5B0D" w:rsidP="005B5B0D">
      <w:pPr>
        <w:tabs>
          <w:tab w:val="left" w:pos="1245"/>
        </w:tabs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E59412">
            <wp:simplePos x="0" y="0"/>
            <wp:positionH relativeFrom="column">
              <wp:posOffset>895350</wp:posOffset>
            </wp:positionH>
            <wp:positionV relativeFrom="paragraph">
              <wp:posOffset>18415</wp:posOffset>
            </wp:positionV>
            <wp:extent cx="6121317" cy="3819525"/>
            <wp:effectExtent l="0" t="0" r="0" b="0"/>
            <wp:wrapThrough wrapText="bothSides">
              <wp:wrapPolygon edited="0">
                <wp:start x="0" y="0"/>
                <wp:lineTo x="0" y="21438"/>
                <wp:lineTo x="21513" y="21438"/>
                <wp:lineTo x="21513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317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FA9" w:rsidRDefault="00392FA9"/>
    <w:p w:rsidR="005B5B0D" w:rsidRPr="005B5B0D" w:rsidRDefault="005B5B0D" w:rsidP="005B5B0D"/>
    <w:p w:rsidR="005B5B0D" w:rsidRPr="005B5B0D" w:rsidRDefault="005B5B0D" w:rsidP="005B5B0D"/>
    <w:p w:rsidR="005B5B0D" w:rsidRPr="005B5B0D" w:rsidRDefault="005B5B0D" w:rsidP="005B5B0D"/>
    <w:p w:rsidR="005B5B0D" w:rsidRPr="005B5B0D" w:rsidRDefault="005B5B0D" w:rsidP="005B5B0D"/>
    <w:p w:rsidR="005B5B0D" w:rsidRPr="005B5B0D" w:rsidRDefault="005B5B0D" w:rsidP="005B5B0D"/>
    <w:p w:rsidR="005B5B0D" w:rsidRPr="005B5B0D" w:rsidRDefault="005B5B0D" w:rsidP="005B5B0D"/>
    <w:p w:rsidR="005B5B0D" w:rsidRPr="005B5B0D" w:rsidRDefault="005B5B0D" w:rsidP="005B5B0D"/>
    <w:p w:rsidR="005B5B0D" w:rsidRPr="005B5B0D" w:rsidRDefault="005B5B0D" w:rsidP="005B5B0D"/>
    <w:p w:rsidR="005B5B0D" w:rsidRPr="005B5B0D" w:rsidRDefault="005B5B0D" w:rsidP="005B5B0D"/>
    <w:p w:rsidR="005B5B0D" w:rsidRPr="005B5B0D" w:rsidRDefault="005B5B0D" w:rsidP="005B5B0D"/>
    <w:p w:rsidR="005B5B0D" w:rsidRPr="005B5B0D" w:rsidRDefault="005B5B0D" w:rsidP="005B5B0D"/>
    <w:p w:rsidR="005B5B0D" w:rsidRPr="005B5B0D" w:rsidRDefault="005B5B0D" w:rsidP="005B5B0D"/>
    <w:p w:rsidR="005B5B0D" w:rsidRDefault="005B5B0D" w:rsidP="005B5B0D"/>
    <w:p w:rsidR="00064598" w:rsidRDefault="00064598" w:rsidP="005B5B0D"/>
    <w:p w:rsidR="00064598" w:rsidRDefault="00064598" w:rsidP="005B5B0D">
      <w:r>
        <w:tab/>
      </w:r>
    </w:p>
    <w:p w:rsidR="00064598" w:rsidRDefault="00064598" w:rsidP="005B5B0D"/>
    <w:p w:rsidR="00064598" w:rsidRDefault="00064598" w:rsidP="005B5B0D">
      <w:r>
        <w:tab/>
        <w:t xml:space="preserve">Segundo Paso: En esta sección encontraras la opcion de “Acerca de”, el cual se </w:t>
      </w:r>
      <w:r w:rsidR="0078049A">
        <w:t>mostrará</w:t>
      </w:r>
      <w:r>
        <w:t xml:space="preserve"> datos de los programadores </w:t>
      </w:r>
    </w:p>
    <w:p w:rsidR="0078049A" w:rsidRDefault="00064598" w:rsidP="005B5B0D">
      <w:r>
        <w:tab/>
      </w:r>
      <w:r w:rsidR="0078049A">
        <w:t>(nombre de los programadores, versión y fecha de creación).</w:t>
      </w:r>
    </w:p>
    <w:p w:rsidR="0078049A" w:rsidRDefault="0078049A" w:rsidP="005B5B0D"/>
    <w:p w:rsidR="0078049A" w:rsidRDefault="0078049A" w:rsidP="005B5B0D"/>
    <w:p w:rsidR="0078049A" w:rsidRDefault="0078049A" w:rsidP="005B5B0D"/>
    <w:p w:rsidR="0078049A" w:rsidRDefault="0078049A" w:rsidP="005B5B0D"/>
    <w:p w:rsidR="0078049A" w:rsidRDefault="0078049A" w:rsidP="005B5B0D"/>
    <w:p w:rsidR="004A7046" w:rsidRDefault="004A7046" w:rsidP="005B5B0D"/>
    <w:p w:rsidR="00064598" w:rsidRDefault="00064598" w:rsidP="005B5B0D">
      <w:r>
        <w:t xml:space="preserve">  </w:t>
      </w:r>
    </w:p>
    <w:p w:rsidR="00064598" w:rsidRDefault="004A7046" w:rsidP="005B5B0D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1E44AB0">
            <wp:simplePos x="0" y="0"/>
            <wp:positionH relativeFrom="column">
              <wp:posOffset>504825</wp:posOffset>
            </wp:positionH>
            <wp:positionV relativeFrom="paragraph">
              <wp:posOffset>75565</wp:posOffset>
            </wp:positionV>
            <wp:extent cx="4191000" cy="3283071"/>
            <wp:effectExtent l="0" t="0" r="0" b="0"/>
            <wp:wrapThrough wrapText="bothSides">
              <wp:wrapPolygon edited="0">
                <wp:start x="0" y="0"/>
                <wp:lineTo x="0" y="21433"/>
                <wp:lineTo x="21502" y="21433"/>
                <wp:lineTo x="21502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83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4598" w:rsidRDefault="00064598" w:rsidP="005B5B0D"/>
    <w:p w:rsidR="005B5B0D" w:rsidRDefault="005B5B0D" w:rsidP="005B5B0D"/>
    <w:p w:rsidR="005B5B0D" w:rsidRDefault="005B5B0D" w:rsidP="005B5B0D">
      <w:pPr>
        <w:tabs>
          <w:tab w:val="left" w:pos="1950"/>
        </w:tabs>
      </w:pPr>
      <w:r>
        <w:tab/>
      </w:r>
    </w:p>
    <w:p w:rsidR="005B5B0D" w:rsidRDefault="005B5B0D" w:rsidP="005B5B0D">
      <w:pPr>
        <w:tabs>
          <w:tab w:val="left" w:pos="1950"/>
        </w:tabs>
        <w:ind w:left="1440"/>
      </w:pPr>
    </w:p>
    <w:p w:rsidR="004A7046" w:rsidRDefault="004A7046" w:rsidP="005B5B0D">
      <w:pPr>
        <w:tabs>
          <w:tab w:val="left" w:pos="1950"/>
        </w:tabs>
        <w:ind w:left="1440"/>
      </w:pPr>
    </w:p>
    <w:p w:rsidR="004A7046" w:rsidRDefault="004A7046" w:rsidP="005B5B0D">
      <w:pPr>
        <w:tabs>
          <w:tab w:val="left" w:pos="1950"/>
        </w:tabs>
        <w:ind w:left="1440"/>
      </w:pPr>
    </w:p>
    <w:p w:rsidR="004A7046" w:rsidRDefault="004A7046" w:rsidP="005B5B0D">
      <w:pPr>
        <w:tabs>
          <w:tab w:val="left" w:pos="1950"/>
        </w:tabs>
        <w:ind w:left="1440"/>
      </w:pPr>
    </w:p>
    <w:p w:rsidR="004A7046" w:rsidRDefault="004A7046" w:rsidP="005B5B0D">
      <w:pPr>
        <w:tabs>
          <w:tab w:val="left" w:pos="1950"/>
        </w:tabs>
        <w:ind w:left="1440"/>
      </w:pPr>
    </w:p>
    <w:p w:rsidR="004A7046" w:rsidRDefault="004A7046" w:rsidP="005B5B0D">
      <w:pPr>
        <w:tabs>
          <w:tab w:val="left" w:pos="1950"/>
        </w:tabs>
        <w:ind w:left="1440"/>
      </w:pPr>
    </w:p>
    <w:p w:rsidR="004A7046" w:rsidRDefault="004A7046" w:rsidP="005B5B0D">
      <w:pPr>
        <w:tabs>
          <w:tab w:val="left" w:pos="1950"/>
        </w:tabs>
        <w:ind w:left="1440"/>
      </w:pPr>
    </w:p>
    <w:p w:rsidR="004A7046" w:rsidRDefault="004A7046" w:rsidP="005B5B0D">
      <w:pPr>
        <w:tabs>
          <w:tab w:val="left" w:pos="1950"/>
        </w:tabs>
        <w:ind w:left="1440"/>
      </w:pPr>
    </w:p>
    <w:p w:rsidR="004A7046" w:rsidRDefault="004A7046" w:rsidP="005B5B0D">
      <w:pPr>
        <w:tabs>
          <w:tab w:val="left" w:pos="1950"/>
        </w:tabs>
        <w:ind w:left="1440"/>
      </w:pPr>
    </w:p>
    <w:p w:rsidR="004A7046" w:rsidRDefault="004A7046" w:rsidP="005B5B0D">
      <w:pPr>
        <w:tabs>
          <w:tab w:val="left" w:pos="1950"/>
        </w:tabs>
        <w:ind w:left="1440"/>
      </w:pPr>
    </w:p>
    <w:p w:rsidR="004A7046" w:rsidRDefault="004A7046" w:rsidP="005B5B0D">
      <w:pPr>
        <w:tabs>
          <w:tab w:val="left" w:pos="1950"/>
        </w:tabs>
        <w:ind w:left="1440"/>
      </w:pPr>
    </w:p>
    <w:p w:rsidR="004A7046" w:rsidRDefault="004A7046" w:rsidP="005B5B0D">
      <w:pPr>
        <w:tabs>
          <w:tab w:val="left" w:pos="1950"/>
        </w:tabs>
        <w:ind w:left="1440"/>
      </w:pPr>
      <w:r>
        <w:t>Tercer Paso: En esta sección se encuentra las instrucciones donde explica como jugar</w:t>
      </w:r>
      <w:r w:rsidR="000A2124">
        <w:t xml:space="preserve">, los pasos para </w:t>
      </w:r>
    </w:p>
    <w:p w:rsidR="004A7046" w:rsidRDefault="004A7046" w:rsidP="005B5B0D">
      <w:pPr>
        <w:tabs>
          <w:tab w:val="left" w:pos="1950"/>
        </w:tabs>
        <w:ind w:left="1440"/>
      </w:pPr>
    </w:p>
    <w:p w:rsidR="000A2124" w:rsidRDefault="000A2124" w:rsidP="005B5B0D">
      <w:pPr>
        <w:tabs>
          <w:tab w:val="left" w:pos="1950"/>
        </w:tabs>
        <w:ind w:left="1440"/>
      </w:pPr>
    </w:p>
    <w:p w:rsidR="004A7046" w:rsidRDefault="000A2124" w:rsidP="005B5B0D">
      <w:pPr>
        <w:tabs>
          <w:tab w:val="left" w:pos="1950"/>
        </w:tabs>
        <w:ind w:left="1440"/>
      </w:pPr>
      <w:bookmarkStart w:id="0" w:name="_GoBack"/>
      <w:r>
        <w:rPr>
          <w:noProof/>
        </w:rPr>
        <w:drawing>
          <wp:anchor distT="0" distB="0" distL="114300" distR="114300" simplePos="0" relativeHeight="251661312" behindDoc="1" locked="0" layoutInCell="1" allowOverlap="1" wp14:anchorId="2D2E8F1A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5961380" cy="2924175"/>
            <wp:effectExtent l="0" t="0" r="1270" b="9525"/>
            <wp:wrapTight wrapText="bothSides">
              <wp:wrapPolygon edited="0">
                <wp:start x="0" y="0"/>
                <wp:lineTo x="0" y="21530"/>
                <wp:lineTo x="21536" y="21530"/>
                <wp:lineTo x="2153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4A7046" w:rsidRDefault="004A7046" w:rsidP="005B5B0D">
      <w:pPr>
        <w:tabs>
          <w:tab w:val="left" w:pos="1950"/>
        </w:tabs>
        <w:ind w:left="1440"/>
      </w:pPr>
    </w:p>
    <w:p w:rsidR="004A7046" w:rsidRDefault="004A7046" w:rsidP="005B5B0D">
      <w:pPr>
        <w:tabs>
          <w:tab w:val="left" w:pos="1950"/>
        </w:tabs>
        <w:ind w:left="1440"/>
      </w:pPr>
    </w:p>
    <w:p w:rsidR="004A7046" w:rsidRDefault="004A7046" w:rsidP="005B5B0D">
      <w:pPr>
        <w:tabs>
          <w:tab w:val="left" w:pos="1950"/>
        </w:tabs>
        <w:ind w:left="1440"/>
      </w:pPr>
    </w:p>
    <w:p w:rsidR="004A7046" w:rsidRDefault="004A7046" w:rsidP="005B5B0D">
      <w:pPr>
        <w:tabs>
          <w:tab w:val="left" w:pos="1950"/>
        </w:tabs>
        <w:ind w:left="1440"/>
      </w:pPr>
    </w:p>
    <w:p w:rsidR="004A7046" w:rsidRDefault="004A7046" w:rsidP="005B5B0D">
      <w:pPr>
        <w:tabs>
          <w:tab w:val="left" w:pos="1950"/>
        </w:tabs>
        <w:ind w:left="1440"/>
      </w:pPr>
    </w:p>
    <w:p w:rsidR="004A7046" w:rsidRDefault="004A7046" w:rsidP="005B5B0D">
      <w:pPr>
        <w:tabs>
          <w:tab w:val="left" w:pos="1950"/>
        </w:tabs>
        <w:ind w:left="1440"/>
      </w:pPr>
    </w:p>
    <w:p w:rsidR="004A7046" w:rsidRDefault="004A7046" w:rsidP="005B5B0D">
      <w:pPr>
        <w:tabs>
          <w:tab w:val="left" w:pos="1950"/>
        </w:tabs>
        <w:ind w:left="1440"/>
      </w:pPr>
    </w:p>
    <w:p w:rsidR="004A7046" w:rsidRDefault="004A7046" w:rsidP="005B5B0D">
      <w:pPr>
        <w:tabs>
          <w:tab w:val="left" w:pos="1950"/>
        </w:tabs>
        <w:ind w:left="1440"/>
      </w:pPr>
    </w:p>
    <w:p w:rsidR="004A7046" w:rsidRDefault="004A7046" w:rsidP="005B5B0D">
      <w:pPr>
        <w:tabs>
          <w:tab w:val="left" w:pos="1950"/>
        </w:tabs>
        <w:ind w:left="1440"/>
      </w:pPr>
    </w:p>
    <w:p w:rsidR="004A7046" w:rsidRDefault="004A7046" w:rsidP="005B5B0D">
      <w:pPr>
        <w:tabs>
          <w:tab w:val="left" w:pos="1950"/>
        </w:tabs>
        <w:ind w:left="1440"/>
      </w:pPr>
      <w:r>
        <w:t xml:space="preserve"> </w:t>
      </w:r>
    </w:p>
    <w:p w:rsidR="004A7046" w:rsidRDefault="004A7046" w:rsidP="005B5B0D">
      <w:pPr>
        <w:tabs>
          <w:tab w:val="left" w:pos="1950"/>
        </w:tabs>
        <w:ind w:left="1440"/>
      </w:pPr>
    </w:p>
    <w:p w:rsidR="000A2124" w:rsidRDefault="000A2124" w:rsidP="005B5B0D">
      <w:pPr>
        <w:tabs>
          <w:tab w:val="left" w:pos="1950"/>
        </w:tabs>
        <w:ind w:left="1440"/>
      </w:pPr>
    </w:p>
    <w:p w:rsidR="000A2124" w:rsidRDefault="000A2124" w:rsidP="005B5B0D">
      <w:pPr>
        <w:tabs>
          <w:tab w:val="left" w:pos="1950"/>
        </w:tabs>
        <w:ind w:left="1440"/>
      </w:pPr>
    </w:p>
    <w:p w:rsidR="000A2124" w:rsidRDefault="000A2124" w:rsidP="005B5B0D">
      <w:pPr>
        <w:tabs>
          <w:tab w:val="left" w:pos="1950"/>
        </w:tabs>
        <w:ind w:left="1440"/>
      </w:pPr>
    </w:p>
    <w:p w:rsidR="000A2124" w:rsidRDefault="000A2124" w:rsidP="005B5B0D">
      <w:pPr>
        <w:tabs>
          <w:tab w:val="left" w:pos="1950"/>
        </w:tabs>
        <w:ind w:left="1440"/>
      </w:pPr>
    </w:p>
    <w:p w:rsidR="000A2124" w:rsidRDefault="000A2124" w:rsidP="005B5B0D">
      <w:pPr>
        <w:tabs>
          <w:tab w:val="left" w:pos="1950"/>
        </w:tabs>
        <w:ind w:left="1440"/>
      </w:pPr>
    </w:p>
    <w:p w:rsidR="000A2124" w:rsidRDefault="000A2124" w:rsidP="005B5B0D">
      <w:pPr>
        <w:tabs>
          <w:tab w:val="left" w:pos="1950"/>
        </w:tabs>
        <w:ind w:left="1440"/>
      </w:pPr>
    </w:p>
    <w:p w:rsidR="000A2124" w:rsidRPr="000A2124" w:rsidRDefault="000A2124" w:rsidP="005B5B0D">
      <w:pPr>
        <w:tabs>
          <w:tab w:val="left" w:pos="1950"/>
        </w:tabs>
        <w:ind w:left="1440"/>
        <w:rPr>
          <w:rFonts w:ascii="Arial" w:hAnsi="Arial" w:cs="Arial"/>
          <w:sz w:val="24"/>
          <w:szCs w:val="28"/>
        </w:rPr>
      </w:pPr>
    </w:p>
    <w:p w:rsidR="000A2124" w:rsidRPr="000A2124" w:rsidRDefault="000A2124" w:rsidP="005B5B0D">
      <w:pPr>
        <w:tabs>
          <w:tab w:val="left" w:pos="1950"/>
        </w:tabs>
        <w:ind w:left="1440"/>
        <w:rPr>
          <w:rFonts w:ascii="Arial" w:hAnsi="Arial" w:cs="Arial"/>
          <w:sz w:val="24"/>
          <w:szCs w:val="28"/>
        </w:rPr>
      </w:pPr>
      <w:r w:rsidRPr="000A2124">
        <w:rPr>
          <w:rFonts w:ascii="Arial" w:hAnsi="Arial" w:cs="Arial"/>
          <w:sz w:val="24"/>
          <w:szCs w:val="28"/>
        </w:rPr>
        <w:t xml:space="preserve">Juego </w:t>
      </w:r>
    </w:p>
    <w:p w:rsidR="000A2124" w:rsidRDefault="000A2124" w:rsidP="005B5B0D">
      <w:pPr>
        <w:tabs>
          <w:tab w:val="left" w:pos="1950"/>
        </w:tabs>
        <w:ind w:left="1440"/>
      </w:pPr>
      <w:r>
        <w:t>Dado en este lapso se presione el en menú la opcion juego para comenzar a jugar.</w:t>
      </w:r>
    </w:p>
    <w:p w:rsidR="000A2124" w:rsidRDefault="000A2124" w:rsidP="005B5B0D">
      <w:pPr>
        <w:tabs>
          <w:tab w:val="left" w:pos="1950"/>
        </w:tabs>
        <w:ind w:left="144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E806B7" wp14:editId="3856646F">
            <wp:simplePos x="0" y="0"/>
            <wp:positionH relativeFrom="margin">
              <wp:posOffset>723900</wp:posOffset>
            </wp:positionH>
            <wp:positionV relativeFrom="paragraph">
              <wp:posOffset>74930</wp:posOffset>
            </wp:positionV>
            <wp:extent cx="5600700" cy="3494405"/>
            <wp:effectExtent l="0" t="0" r="0" b="0"/>
            <wp:wrapThrough wrapText="bothSides">
              <wp:wrapPolygon edited="0">
                <wp:start x="0" y="0"/>
                <wp:lineTo x="0" y="21431"/>
                <wp:lineTo x="21527" y="21431"/>
                <wp:lineTo x="21527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2124" w:rsidRDefault="000A2124" w:rsidP="005B5B0D">
      <w:pPr>
        <w:tabs>
          <w:tab w:val="left" w:pos="1950"/>
        </w:tabs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156210</wp:posOffset>
                </wp:positionV>
                <wp:extent cx="723900" cy="171450"/>
                <wp:effectExtent l="19050" t="19050" r="19050" b="38100"/>
                <wp:wrapNone/>
                <wp:docPr id="10" name="Flecha: hacia la izquierd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714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01D73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10" o:spid="_x0000_s1026" type="#_x0000_t66" style="position:absolute;margin-left:96pt;margin-top:12.3pt;width:57pt;height:1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" adj="2558" fillcolor="#4472c4 [3204]" strokecolor="#1f3763 [1604]" strokeweight="1pt"/>
            </w:pict>
          </mc:Fallback>
        </mc:AlternateContent>
      </w:r>
    </w:p>
    <w:p w:rsidR="000A2124" w:rsidRDefault="000A2124" w:rsidP="005B5B0D">
      <w:pPr>
        <w:tabs>
          <w:tab w:val="left" w:pos="1950"/>
        </w:tabs>
        <w:ind w:left="1440"/>
      </w:pPr>
    </w:p>
    <w:p w:rsidR="000A2124" w:rsidRDefault="000A2124" w:rsidP="005B5B0D">
      <w:pPr>
        <w:tabs>
          <w:tab w:val="left" w:pos="1950"/>
        </w:tabs>
        <w:ind w:left="1440"/>
      </w:pPr>
    </w:p>
    <w:p w:rsidR="000A2124" w:rsidRDefault="000A2124" w:rsidP="005B5B0D">
      <w:pPr>
        <w:tabs>
          <w:tab w:val="left" w:pos="1950"/>
        </w:tabs>
        <w:ind w:left="1440"/>
      </w:pPr>
    </w:p>
    <w:p w:rsidR="000A2124" w:rsidRDefault="000A2124" w:rsidP="005B5B0D">
      <w:pPr>
        <w:tabs>
          <w:tab w:val="left" w:pos="1950"/>
        </w:tabs>
        <w:ind w:left="1440"/>
      </w:pPr>
    </w:p>
    <w:p w:rsidR="000A2124" w:rsidRDefault="000A2124" w:rsidP="005B5B0D">
      <w:pPr>
        <w:tabs>
          <w:tab w:val="left" w:pos="1950"/>
        </w:tabs>
        <w:ind w:left="1440"/>
      </w:pPr>
    </w:p>
    <w:p w:rsidR="000A2124" w:rsidRDefault="000A2124" w:rsidP="005B5B0D">
      <w:pPr>
        <w:tabs>
          <w:tab w:val="left" w:pos="1950"/>
        </w:tabs>
        <w:ind w:left="1440"/>
      </w:pPr>
    </w:p>
    <w:p w:rsidR="000A2124" w:rsidRDefault="000A2124" w:rsidP="005B5B0D">
      <w:pPr>
        <w:tabs>
          <w:tab w:val="left" w:pos="1950"/>
        </w:tabs>
        <w:ind w:left="1440"/>
      </w:pPr>
    </w:p>
    <w:p w:rsidR="009F7AC3" w:rsidRDefault="009F7AC3" w:rsidP="005B5B0D">
      <w:pPr>
        <w:tabs>
          <w:tab w:val="left" w:pos="1950"/>
        </w:tabs>
        <w:ind w:left="1440"/>
      </w:pPr>
    </w:p>
    <w:p w:rsidR="009F7AC3" w:rsidRDefault="009F7AC3" w:rsidP="005B5B0D">
      <w:pPr>
        <w:tabs>
          <w:tab w:val="left" w:pos="1950"/>
        </w:tabs>
        <w:ind w:left="1440"/>
      </w:pPr>
    </w:p>
    <w:p w:rsidR="009F7AC3" w:rsidRDefault="009F7AC3" w:rsidP="005B5B0D">
      <w:pPr>
        <w:tabs>
          <w:tab w:val="left" w:pos="1950"/>
        </w:tabs>
        <w:ind w:left="1440"/>
      </w:pPr>
    </w:p>
    <w:p w:rsidR="009F7AC3" w:rsidRDefault="009F7AC3" w:rsidP="005B5B0D">
      <w:pPr>
        <w:tabs>
          <w:tab w:val="left" w:pos="1950"/>
        </w:tabs>
        <w:ind w:left="1440"/>
      </w:pPr>
    </w:p>
    <w:p w:rsidR="009F7AC3" w:rsidRDefault="009F7AC3" w:rsidP="005B5B0D">
      <w:pPr>
        <w:tabs>
          <w:tab w:val="left" w:pos="1950"/>
        </w:tabs>
        <w:ind w:left="1440"/>
      </w:pPr>
    </w:p>
    <w:p w:rsidR="009F7AC3" w:rsidRDefault="009F7AC3" w:rsidP="005B5B0D">
      <w:pPr>
        <w:tabs>
          <w:tab w:val="left" w:pos="1950"/>
        </w:tabs>
        <w:ind w:left="1440"/>
      </w:pPr>
    </w:p>
    <w:p w:rsidR="009F7AC3" w:rsidRDefault="00F6415E" w:rsidP="005B5B0D">
      <w:pPr>
        <w:tabs>
          <w:tab w:val="left" w:pos="1950"/>
        </w:tabs>
        <w:ind w:left="144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905BB7B">
            <wp:simplePos x="0" y="0"/>
            <wp:positionH relativeFrom="column">
              <wp:posOffset>390525</wp:posOffset>
            </wp:positionH>
            <wp:positionV relativeFrom="paragraph">
              <wp:posOffset>201930</wp:posOffset>
            </wp:positionV>
            <wp:extent cx="4686300" cy="3420745"/>
            <wp:effectExtent l="0" t="0" r="0" b="825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6415E" w:rsidRDefault="009F7AC3" w:rsidP="00F6415E">
      <w:pPr>
        <w:tabs>
          <w:tab w:val="left" w:pos="1950"/>
        </w:tabs>
        <w:ind w:left="1440"/>
      </w:pPr>
      <w:r>
        <w:t xml:space="preserve">Dado este como primer paso. En </w:t>
      </w:r>
    </w:p>
    <w:p w:rsidR="00F6415E" w:rsidRDefault="009F7AC3" w:rsidP="00F6415E">
      <w:pPr>
        <w:tabs>
          <w:tab w:val="left" w:pos="1950"/>
        </w:tabs>
        <w:ind w:left="1440"/>
      </w:pPr>
      <w:r>
        <w:t xml:space="preserve">el segundo paso, entraremos al </w:t>
      </w:r>
    </w:p>
    <w:p w:rsidR="00F6415E" w:rsidRDefault="009F7AC3" w:rsidP="00F6415E">
      <w:pPr>
        <w:tabs>
          <w:tab w:val="left" w:pos="1950"/>
        </w:tabs>
        <w:ind w:left="1440"/>
      </w:pPr>
      <w:r>
        <w:t xml:space="preserve">juego donde estas las siguientes </w:t>
      </w:r>
    </w:p>
    <w:p w:rsidR="00F6415E" w:rsidRDefault="009F7AC3" w:rsidP="00F6415E">
      <w:pPr>
        <w:tabs>
          <w:tab w:val="left" w:pos="1950"/>
        </w:tabs>
        <w:ind w:left="1440"/>
      </w:pPr>
      <w:r>
        <w:t>opcione</w:t>
      </w:r>
      <w:r w:rsidR="00F6415E">
        <w:t xml:space="preserve">s: </w:t>
      </w:r>
    </w:p>
    <w:p w:rsidR="00F6415E" w:rsidRDefault="009F7AC3" w:rsidP="005B5B0D">
      <w:pPr>
        <w:tabs>
          <w:tab w:val="left" w:pos="1950"/>
        </w:tabs>
        <w:ind w:left="1440"/>
      </w:pPr>
      <w:r>
        <w:t xml:space="preserve"> </w:t>
      </w:r>
      <w:r w:rsidR="00F6415E">
        <w:t xml:space="preserve">jugador (1 o 2), pausa, reinicio, </w:t>
      </w:r>
    </w:p>
    <w:p w:rsidR="00F6415E" w:rsidRDefault="00F6415E" w:rsidP="005B5B0D">
      <w:pPr>
        <w:tabs>
          <w:tab w:val="left" w:pos="1950"/>
        </w:tabs>
        <w:ind w:left="1440"/>
      </w:pPr>
      <w:r>
        <w:t xml:space="preserve">donde el juego empieza desde </w:t>
      </w:r>
    </w:p>
    <w:p w:rsidR="009F7AC3" w:rsidRDefault="00F6415E" w:rsidP="005B5B0D">
      <w:pPr>
        <w:tabs>
          <w:tab w:val="left" w:pos="1950"/>
        </w:tabs>
        <w:ind w:left="1440"/>
      </w:pPr>
      <w:r>
        <w:t xml:space="preserve">cero. </w:t>
      </w:r>
    </w:p>
    <w:p w:rsidR="009F7AC3" w:rsidRDefault="009F7AC3" w:rsidP="005B5B0D">
      <w:pPr>
        <w:tabs>
          <w:tab w:val="left" w:pos="1950"/>
        </w:tabs>
        <w:ind w:left="1440"/>
      </w:pPr>
    </w:p>
    <w:p w:rsidR="009F7AC3" w:rsidRDefault="009F7AC3" w:rsidP="005B5B0D">
      <w:pPr>
        <w:tabs>
          <w:tab w:val="left" w:pos="1950"/>
        </w:tabs>
        <w:ind w:left="1440"/>
      </w:pPr>
    </w:p>
    <w:p w:rsidR="009F7AC3" w:rsidRDefault="009F7AC3" w:rsidP="005B5B0D">
      <w:pPr>
        <w:tabs>
          <w:tab w:val="left" w:pos="1950"/>
        </w:tabs>
        <w:ind w:left="1440"/>
      </w:pPr>
    </w:p>
    <w:p w:rsidR="009F7AC3" w:rsidRDefault="009F7AC3" w:rsidP="005B5B0D">
      <w:pPr>
        <w:tabs>
          <w:tab w:val="left" w:pos="1950"/>
        </w:tabs>
        <w:ind w:left="1440"/>
      </w:pPr>
    </w:p>
    <w:p w:rsidR="009F7AC3" w:rsidRDefault="009F7AC3" w:rsidP="005B5B0D">
      <w:pPr>
        <w:tabs>
          <w:tab w:val="left" w:pos="1950"/>
        </w:tabs>
        <w:ind w:left="1440"/>
      </w:pPr>
    </w:p>
    <w:p w:rsidR="009F7AC3" w:rsidRDefault="009F7AC3" w:rsidP="005B5B0D">
      <w:pPr>
        <w:tabs>
          <w:tab w:val="left" w:pos="1950"/>
        </w:tabs>
        <w:ind w:left="1440"/>
      </w:pPr>
    </w:p>
    <w:p w:rsidR="009F7AC3" w:rsidRDefault="009F7AC3" w:rsidP="005B5B0D">
      <w:pPr>
        <w:tabs>
          <w:tab w:val="left" w:pos="1950"/>
        </w:tabs>
        <w:ind w:left="1440"/>
      </w:pPr>
    </w:p>
    <w:p w:rsidR="00076BBD" w:rsidRDefault="00076BBD" w:rsidP="005B5B0D">
      <w:pPr>
        <w:tabs>
          <w:tab w:val="left" w:pos="1950"/>
        </w:tabs>
        <w:ind w:left="1440"/>
      </w:pPr>
    </w:p>
    <w:p w:rsidR="00076BBD" w:rsidRDefault="00076BBD" w:rsidP="005B5B0D">
      <w:pPr>
        <w:tabs>
          <w:tab w:val="left" w:pos="1950"/>
        </w:tabs>
        <w:ind w:left="144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165099F">
            <wp:simplePos x="0" y="0"/>
            <wp:positionH relativeFrom="column">
              <wp:posOffset>1028700</wp:posOffset>
            </wp:positionH>
            <wp:positionV relativeFrom="paragraph">
              <wp:posOffset>0</wp:posOffset>
            </wp:positionV>
            <wp:extent cx="2047875" cy="2066925"/>
            <wp:effectExtent l="0" t="0" r="9525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Una vez en esta sección el siguiente paso es coger la cantidad de </w:t>
      </w:r>
    </w:p>
    <w:p w:rsidR="00076BBD" w:rsidRDefault="00076BBD" w:rsidP="005B5B0D">
      <w:pPr>
        <w:tabs>
          <w:tab w:val="left" w:pos="1950"/>
        </w:tabs>
        <w:ind w:left="1440"/>
      </w:pPr>
      <w:r>
        <w:t xml:space="preserve">jugadores a escoger 1 o 2 jugadores y coloca el nombre del jugador, </w:t>
      </w:r>
    </w:p>
    <w:p w:rsidR="00076BBD" w:rsidRDefault="00076BBD" w:rsidP="005B5B0D">
      <w:pPr>
        <w:tabs>
          <w:tab w:val="left" w:pos="1950"/>
        </w:tabs>
        <w:ind w:left="1440"/>
      </w:pPr>
      <w:r>
        <w:t xml:space="preserve">escoge la categoría que desea jugar. </w:t>
      </w:r>
    </w:p>
    <w:p w:rsidR="00076BBD" w:rsidRDefault="00076BBD" w:rsidP="005B5B0D">
      <w:pPr>
        <w:tabs>
          <w:tab w:val="left" w:pos="1950"/>
        </w:tabs>
        <w:ind w:left="1440"/>
      </w:pPr>
    </w:p>
    <w:p w:rsidR="00076BBD" w:rsidRDefault="00076BBD" w:rsidP="005B5B0D">
      <w:pPr>
        <w:tabs>
          <w:tab w:val="left" w:pos="1950"/>
        </w:tabs>
        <w:ind w:left="1440"/>
      </w:pPr>
    </w:p>
    <w:p w:rsidR="00076BBD" w:rsidRDefault="00076BBD" w:rsidP="005B5B0D">
      <w:pPr>
        <w:tabs>
          <w:tab w:val="left" w:pos="1950"/>
        </w:tabs>
        <w:ind w:left="1440"/>
      </w:pPr>
    </w:p>
    <w:p w:rsidR="00076BBD" w:rsidRDefault="00076BBD" w:rsidP="005B5B0D">
      <w:pPr>
        <w:tabs>
          <w:tab w:val="left" w:pos="1950"/>
        </w:tabs>
        <w:ind w:left="1440"/>
      </w:pPr>
    </w:p>
    <w:p w:rsidR="00076BBD" w:rsidRDefault="00076BBD" w:rsidP="005B5B0D">
      <w:pPr>
        <w:tabs>
          <w:tab w:val="left" w:pos="1950"/>
        </w:tabs>
        <w:ind w:left="1440"/>
      </w:pPr>
    </w:p>
    <w:p w:rsidR="00076BBD" w:rsidRDefault="00076BBD" w:rsidP="005B5B0D">
      <w:pPr>
        <w:tabs>
          <w:tab w:val="left" w:pos="1950"/>
        </w:tabs>
        <w:ind w:left="1440"/>
      </w:pPr>
    </w:p>
    <w:p w:rsidR="009F7AC3" w:rsidRDefault="009F7AC3" w:rsidP="005B5B0D">
      <w:pPr>
        <w:tabs>
          <w:tab w:val="left" w:pos="1950"/>
        </w:tabs>
        <w:ind w:left="1440"/>
      </w:pPr>
    </w:p>
    <w:p w:rsidR="009F7AC3" w:rsidRDefault="00076BBD" w:rsidP="005B5B0D">
      <w:pPr>
        <w:tabs>
          <w:tab w:val="left" w:pos="1950"/>
        </w:tabs>
        <w:ind w:left="144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B169638">
            <wp:simplePos x="0" y="0"/>
            <wp:positionH relativeFrom="column">
              <wp:posOffset>1066800</wp:posOffset>
            </wp:positionH>
            <wp:positionV relativeFrom="paragraph">
              <wp:posOffset>4445</wp:posOffset>
            </wp:positionV>
            <wp:extent cx="2009775" cy="2219325"/>
            <wp:effectExtent l="0" t="0" r="9525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AC3" w:rsidRDefault="009F7AC3" w:rsidP="005B5B0D">
      <w:pPr>
        <w:tabs>
          <w:tab w:val="left" w:pos="1950"/>
        </w:tabs>
        <w:ind w:left="1440"/>
      </w:pPr>
    </w:p>
    <w:p w:rsidR="00076BBD" w:rsidRDefault="00076BBD" w:rsidP="005B5B0D">
      <w:pPr>
        <w:tabs>
          <w:tab w:val="left" w:pos="1950"/>
        </w:tabs>
        <w:ind w:left="1440"/>
      </w:pPr>
    </w:p>
    <w:p w:rsidR="00076BBD" w:rsidRDefault="00076BBD" w:rsidP="005B5B0D">
      <w:pPr>
        <w:tabs>
          <w:tab w:val="left" w:pos="1950"/>
        </w:tabs>
        <w:ind w:left="1440"/>
      </w:pPr>
    </w:p>
    <w:p w:rsidR="00076BBD" w:rsidRDefault="00076BBD" w:rsidP="005B5B0D">
      <w:pPr>
        <w:tabs>
          <w:tab w:val="left" w:pos="1950"/>
        </w:tabs>
        <w:ind w:left="1440"/>
      </w:pPr>
    </w:p>
    <w:p w:rsidR="00076BBD" w:rsidRDefault="00076BBD" w:rsidP="005B5B0D">
      <w:pPr>
        <w:tabs>
          <w:tab w:val="left" w:pos="1950"/>
        </w:tabs>
        <w:ind w:left="1440"/>
      </w:pPr>
    </w:p>
    <w:p w:rsidR="009F7AC3" w:rsidRDefault="009F7AC3" w:rsidP="005B5B0D">
      <w:pPr>
        <w:tabs>
          <w:tab w:val="left" w:pos="1950"/>
        </w:tabs>
        <w:ind w:left="1440"/>
      </w:pPr>
    </w:p>
    <w:p w:rsidR="00F6415E" w:rsidRDefault="00F6415E" w:rsidP="005B5B0D">
      <w:pPr>
        <w:tabs>
          <w:tab w:val="left" w:pos="1950"/>
        </w:tabs>
        <w:ind w:left="1440"/>
      </w:pPr>
    </w:p>
    <w:p w:rsidR="00F6415E" w:rsidRDefault="00F6415E" w:rsidP="005B5B0D">
      <w:pPr>
        <w:tabs>
          <w:tab w:val="left" w:pos="1950"/>
        </w:tabs>
        <w:ind w:left="1440"/>
      </w:pPr>
    </w:p>
    <w:p w:rsidR="00F6415E" w:rsidRDefault="00F6415E" w:rsidP="005B5B0D">
      <w:pPr>
        <w:tabs>
          <w:tab w:val="left" w:pos="1950"/>
        </w:tabs>
        <w:ind w:left="1440"/>
      </w:pPr>
    </w:p>
    <w:p w:rsidR="00257F48" w:rsidRDefault="00257F48" w:rsidP="005B5B0D">
      <w:pPr>
        <w:tabs>
          <w:tab w:val="left" w:pos="1950"/>
        </w:tabs>
        <w:ind w:left="1440"/>
      </w:pPr>
      <w:r>
        <w:t>Una vez seleccionada la categoría le damos inicio para comenzar el programa</w:t>
      </w:r>
    </w:p>
    <w:p w:rsidR="00257F48" w:rsidRDefault="00257F48" w:rsidP="005B5B0D">
      <w:pPr>
        <w:tabs>
          <w:tab w:val="left" w:pos="1950"/>
        </w:tabs>
        <w:ind w:left="1440"/>
      </w:pPr>
    </w:p>
    <w:p w:rsidR="00076BBD" w:rsidRDefault="00076BBD" w:rsidP="005B5B0D">
      <w:pPr>
        <w:tabs>
          <w:tab w:val="left" w:pos="1950"/>
        </w:tabs>
        <w:ind w:left="1440"/>
      </w:pPr>
      <w:r>
        <w:rPr>
          <w:noProof/>
        </w:rPr>
        <w:drawing>
          <wp:inline distT="0" distB="0" distL="0" distR="0" wp14:anchorId="5D0843BE" wp14:editId="1DC46CBA">
            <wp:extent cx="2047875" cy="20193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25" w:rsidRDefault="00224925" w:rsidP="005B5B0D">
      <w:pPr>
        <w:tabs>
          <w:tab w:val="left" w:pos="1950"/>
        </w:tabs>
        <w:ind w:left="1440"/>
      </w:pPr>
    </w:p>
    <w:p w:rsidR="00224925" w:rsidRDefault="00224925" w:rsidP="005B5B0D">
      <w:pPr>
        <w:tabs>
          <w:tab w:val="left" w:pos="1950"/>
        </w:tabs>
        <w:ind w:left="1440"/>
      </w:pPr>
    </w:p>
    <w:p w:rsidR="00224925" w:rsidRDefault="00224925" w:rsidP="005B5B0D">
      <w:pPr>
        <w:tabs>
          <w:tab w:val="left" w:pos="1950"/>
        </w:tabs>
        <w:ind w:left="1440"/>
      </w:pPr>
    </w:p>
    <w:p w:rsidR="00224925" w:rsidRDefault="00224925" w:rsidP="005B5B0D">
      <w:pPr>
        <w:tabs>
          <w:tab w:val="left" w:pos="1950"/>
        </w:tabs>
        <w:ind w:left="1440"/>
      </w:pPr>
    </w:p>
    <w:p w:rsidR="00224925" w:rsidRDefault="00224925" w:rsidP="005B5B0D">
      <w:pPr>
        <w:tabs>
          <w:tab w:val="left" w:pos="1950"/>
        </w:tabs>
        <w:ind w:left="1440"/>
      </w:pPr>
    </w:p>
    <w:p w:rsidR="00224925" w:rsidRDefault="00224925" w:rsidP="005B5B0D">
      <w:pPr>
        <w:tabs>
          <w:tab w:val="left" w:pos="1950"/>
        </w:tabs>
        <w:ind w:left="1440"/>
      </w:pPr>
    </w:p>
    <w:p w:rsidR="00224925" w:rsidRDefault="00224925" w:rsidP="005B5B0D">
      <w:pPr>
        <w:tabs>
          <w:tab w:val="left" w:pos="1950"/>
        </w:tabs>
        <w:ind w:left="1440"/>
      </w:pPr>
    </w:p>
    <w:p w:rsidR="00224925" w:rsidRDefault="00224925" w:rsidP="00224925">
      <w:pPr>
        <w:tabs>
          <w:tab w:val="left" w:pos="1950"/>
        </w:tabs>
        <w:ind w:left="1440"/>
      </w:pPr>
      <w:r>
        <w:t xml:space="preserve">Una vez iniciado el juego le aparece en las preguntas al azar según la categoría escogida, se le muestra la </w:t>
      </w:r>
    </w:p>
    <w:p w:rsidR="00224925" w:rsidRDefault="00224925" w:rsidP="00224925">
      <w:pPr>
        <w:tabs>
          <w:tab w:val="left" w:pos="1950"/>
        </w:tabs>
        <w:ind w:left="1440"/>
      </w:pPr>
      <w:r>
        <w:t xml:space="preserve">Pregunta al azar, donde corre el cronometro de cuánto tiempo lleva jugando. </w:t>
      </w:r>
    </w:p>
    <w:p w:rsidR="00224925" w:rsidRDefault="00224925" w:rsidP="005B5B0D">
      <w:pPr>
        <w:tabs>
          <w:tab w:val="left" w:pos="1950"/>
        </w:tabs>
        <w:ind w:left="1440"/>
      </w:pPr>
    </w:p>
    <w:p w:rsidR="00224925" w:rsidRDefault="00224925" w:rsidP="005B5B0D">
      <w:pPr>
        <w:tabs>
          <w:tab w:val="left" w:pos="1950"/>
        </w:tabs>
        <w:ind w:left="1440"/>
      </w:pPr>
      <w:r>
        <w:rPr>
          <w:noProof/>
        </w:rPr>
        <w:drawing>
          <wp:inline distT="0" distB="0" distL="0" distR="0" wp14:anchorId="4C6EADC0" wp14:editId="5DB312CF">
            <wp:extent cx="6226810" cy="4261385"/>
            <wp:effectExtent l="0" t="0" r="254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0933" cy="426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25" w:rsidRDefault="00224925" w:rsidP="005B5B0D">
      <w:pPr>
        <w:tabs>
          <w:tab w:val="left" w:pos="1950"/>
        </w:tabs>
        <w:ind w:left="1440"/>
      </w:pPr>
    </w:p>
    <w:p w:rsidR="00224925" w:rsidRDefault="00224925" w:rsidP="005B5B0D">
      <w:pPr>
        <w:tabs>
          <w:tab w:val="left" w:pos="1950"/>
        </w:tabs>
        <w:ind w:left="1440"/>
      </w:pPr>
    </w:p>
    <w:p w:rsidR="003B780E" w:rsidRDefault="003B780E" w:rsidP="005B5B0D">
      <w:pPr>
        <w:tabs>
          <w:tab w:val="left" w:pos="1950"/>
        </w:tabs>
        <w:ind w:left="1440"/>
      </w:pPr>
    </w:p>
    <w:p w:rsidR="003B780E" w:rsidRDefault="003B780E" w:rsidP="005B5B0D">
      <w:pPr>
        <w:tabs>
          <w:tab w:val="left" w:pos="1950"/>
        </w:tabs>
        <w:ind w:left="1440"/>
      </w:pPr>
    </w:p>
    <w:p w:rsidR="003B780E" w:rsidRDefault="003B780E" w:rsidP="005B5B0D">
      <w:pPr>
        <w:tabs>
          <w:tab w:val="left" w:pos="1950"/>
        </w:tabs>
        <w:ind w:left="1440"/>
      </w:pPr>
    </w:p>
    <w:p w:rsidR="003B780E" w:rsidRDefault="003B780E" w:rsidP="005B5B0D">
      <w:pPr>
        <w:tabs>
          <w:tab w:val="left" w:pos="1950"/>
        </w:tabs>
        <w:ind w:left="1440"/>
      </w:pPr>
    </w:p>
    <w:p w:rsidR="003B780E" w:rsidRDefault="003B780E" w:rsidP="005B5B0D">
      <w:pPr>
        <w:tabs>
          <w:tab w:val="left" w:pos="1950"/>
        </w:tabs>
        <w:ind w:left="1440"/>
      </w:pPr>
    </w:p>
    <w:p w:rsidR="003B780E" w:rsidRDefault="003B780E" w:rsidP="005B5B0D">
      <w:pPr>
        <w:tabs>
          <w:tab w:val="left" w:pos="1950"/>
        </w:tabs>
        <w:ind w:left="1440"/>
      </w:pPr>
    </w:p>
    <w:p w:rsidR="003B780E" w:rsidRDefault="003B780E" w:rsidP="005B5B0D">
      <w:pPr>
        <w:tabs>
          <w:tab w:val="left" w:pos="1950"/>
        </w:tabs>
        <w:ind w:left="1440"/>
      </w:pPr>
    </w:p>
    <w:p w:rsidR="003B780E" w:rsidRDefault="003B780E" w:rsidP="005B5B0D">
      <w:pPr>
        <w:tabs>
          <w:tab w:val="left" w:pos="1950"/>
        </w:tabs>
        <w:ind w:left="1440"/>
      </w:pPr>
    </w:p>
    <w:p w:rsidR="003B780E" w:rsidRDefault="003B780E" w:rsidP="005B5B0D">
      <w:pPr>
        <w:tabs>
          <w:tab w:val="left" w:pos="1950"/>
        </w:tabs>
        <w:ind w:left="1440"/>
      </w:pPr>
    </w:p>
    <w:p w:rsidR="003B780E" w:rsidRDefault="003B780E" w:rsidP="005B5B0D">
      <w:pPr>
        <w:tabs>
          <w:tab w:val="left" w:pos="1950"/>
        </w:tabs>
        <w:ind w:left="1440"/>
      </w:pPr>
    </w:p>
    <w:p w:rsidR="003B780E" w:rsidRDefault="003B780E" w:rsidP="005B5B0D">
      <w:pPr>
        <w:tabs>
          <w:tab w:val="left" w:pos="1950"/>
        </w:tabs>
        <w:ind w:left="1440"/>
      </w:pPr>
    </w:p>
    <w:p w:rsidR="003B780E" w:rsidRDefault="003B780E" w:rsidP="005B5B0D">
      <w:pPr>
        <w:tabs>
          <w:tab w:val="left" w:pos="1950"/>
        </w:tabs>
        <w:ind w:left="1440"/>
      </w:pPr>
    </w:p>
    <w:p w:rsidR="003B780E" w:rsidRDefault="003B780E" w:rsidP="005B5B0D">
      <w:pPr>
        <w:tabs>
          <w:tab w:val="left" w:pos="1950"/>
        </w:tabs>
        <w:ind w:left="1440"/>
      </w:pPr>
      <w:r>
        <w:t>Al darle pausar la pantalla de preguntas se inmoviliza y no se pueden utilizar sus opciones y comodines</w:t>
      </w:r>
    </w:p>
    <w:p w:rsidR="003B780E" w:rsidRDefault="003B780E" w:rsidP="005B5B0D">
      <w:pPr>
        <w:tabs>
          <w:tab w:val="left" w:pos="1950"/>
        </w:tabs>
        <w:ind w:left="1440"/>
      </w:pPr>
    </w:p>
    <w:p w:rsidR="00224925" w:rsidRDefault="003B780E" w:rsidP="005B5B0D">
      <w:pPr>
        <w:tabs>
          <w:tab w:val="left" w:pos="1950"/>
        </w:tabs>
        <w:ind w:left="1440"/>
      </w:pPr>
      <w:r>
        <w:rPr>
          <w:noProof/>
        </w:rPr>
        <w:drawing>
          <wp:inline distT="0" distB="0" distL="0" distR="0" wp14:anchorId="1B4ACEA1" wp14:editId="019C3457">
            <wp:extent cx="4829175" cy="3729461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019" cy="373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B780E" w:rsidRDefault="003B780E" w:rsidP="005B5B0D">
      <w:pPr>
        <w:tabs>
          <w:tab w:val="left" w:pos="1950"/>
        </w:tabs>
        <w:ind w:left="1440"/>
      </w:pPr>
    </w:p>
    <w:p w:rsidR="003B780E" w:rsidRDefault="003B780E" w:rsidP="005B5B0D">
      <w:pPr>
        <w:tabs>
          <w:tab w:val="left" w:pos="1950"/>
        </w:tabs>
        <w:ind w:left="1440"/>
      </w:pPr>
    </w:p>
    <w:p w:rsidR="003B780E" w:rsidRDefault="003B780E" w:rsidP="005B5B0D">
      <w:pPr>
        <w:tabs>
          <w:tab w:val="left" w:pos="1950"/>
        </w:tabs>
        <w:ind w:left="1440"/>
      </w:pPr>
      <w:r>
        <w:t xml:space="preserve">Al darle continuar se habilitan las opciones junto con los comodines </w:t>
      </w:r>
    </w:p>
    <w:p w:rsidR="003B780E" w:rsidRDefault="003B780E" w:rsidP="005B5B0D">
      <w:pPr>
        <w:tabs>
          <w:tab w:val="left" w:pos="1950"/>
        </w:tabs>
        <w:ind w:left="1440"/>
      </w:pPr>
      <w:r>
        <w:rPr>
          <w:noProof/>
        </w:rPr>
        <w:lastRenderedPageBreak/>
        <w:drawing>
          <wp:inline distT="0" distB="0" distL="0" distR="0" wp14:anchorId="012499BF" wp14:editId="30DCC387">
            <wp:extent cx="6362700" cy="52482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F1" w:rsidRDefault="00121DF1" w:rsidP="005B5B0D">
      <w:pPr>
        <w:tabs>
          <w:tab w:val="left" w:pos="1950"/>
        </w:tabs>
        <w:ind w:left="1440"/>
      </w:pPr>
    </w:p>
    <w:p w:rsidR="00121DF1" w:rsidRDefault="00121DF1" w:rsidP="005B5B0D">
      <w:pPr>
        <w:tabs>
          <w:tab w:val="left" w:pos="1950"/>
        </w:tabs>
        <w:ind w:left="1440"/>
      </w:pPr>
    </w:p>
    <w:p w:rsidR="00121DF1" w:rsidRDefault="00121DF1" w:rsidP="005B5B0D">
      <w:pPr>
        <w:tabs>
          <w:tab w:val="left" w:pos="1950"/>
        </w:tabs>
        <w:ind w:left="1440"/>
      </w:pPr>
    </w:p>
    <w:p w:rsidR="00121DF1" w:rsidRDefault="00121DF1" w:rsidP="005B5B0D">
      <w:pPr>
        <w:tabs>
          <w:tab w:val="left" w:pos="1950"/>
        </w:tabs>
        <w:ind w:left="1440"/>
      </w:pPr>
    </w:p>
    <w:p w:rsidR="00121DF1" w:rsidRDefault="00121DF1" w:rsidP="005B5B0D">
      <w:pPr>
        <w:tabs>
          <w:tab w:val="left" w:pos="1950"/>
        </w:tabs>
        <w:ind w:left="1440"/>
      </w:pPr>
    </w:p>
    <w:p w:rsidR="00121DF1" w:rsidRDefault="00121DF1" w:rsidP="005B5B0D">
      <w:pPr>
        <w:tabs>
          <w:tab w:val="left" w:pos="1950"/>
        </w:tabs>
        <w:ind w:left="1440"/>
      </w:pPr>
    </w:p>
    <w:p w:rsidR="00121DF1" w:rsidRDefault="00121DF1" w:rsidP="005B5B0D">
      <w:pPr>
        <w:tabs>
          <w:tab w:val="left" w:pos="1950"/>
        </w:tabs>
        <w:ind w:left="1440"/>
      </w:pPr>
    </w:p>
    <w:p w:rsidR="00121DF1" w:rsidRDefault="00121DF1" w:rsidP="005B5B0D">
      <w:pPr>
        <w:tabs>
          <w:tab w:val="left" w:pos="1950"/>
        </w:tabs>
        <w:ind w:left="1440"/>
      </w:pPr>
    </w:p>
    <w:p w:rsidR="00121DF1" w:rsidRDefault="00121DF1" w:rsidP="005B5B0D">
      <w:pPr>
        <w:tabs>
          <w:tab w:val="left" w:pos="1950"/>
        </w:tabs>
        <w:ind w:left="1440"/>
      </w:pPr>
    </w:p>
    <w:p w:rsidR="00121DF1" w:rsidRDefault="00121DF1" w:rsidP="005B5B0D">
      <w:pPr>
        <w:tabs>
          <w:tab w:val="left" w:pos="1950"/>
        </w:tabs>
        <w:ind w:left="1440"/>
      </w:pPr>
    </w:p>
    <w:p w:rsidR="00121DF1" w:rsidRDefault="00121DF1" w:rsidP="005B5B0D">
      <w:pPr>
        <w:tabs>
          <w:tab w:val="left" w:pos="1950"/>
        </w:tabs>
        <w:ind w:left="1440"/>
      </w:pPr>
    </w:p>
    <w:p w:rsidR="00121DF1" w:rsidRDefault="00121DF1" w:rsidP="005B5B0D">
      <w:pPr>
        <w:tabs>
          <w:tab w:val="left" w:pos="1950"/>
        </w:tabs>
        <w:ind w:left="1440"/>
      </w:pPr>
    </w:p>
    <w:p w:rsidR="00121DF1" w:rsidRDefault="00121DF1" w:rsidP="005B5B0D">
      <w:pPr>
        <w:tabs>
          <w:tab w:val="left" w:pos="1950"/>
        </w:tabs>
        <w:ind w:left="1440"/>
      </w:pPr>
    </w:p>
    <w:p w:rsidR="00121DF1" w:rsidRDefault="00121DF1" w:rsidP="005B5B0D">
      <w:pPr>
        <w:tabs>
          <w:tab w:val="left" w:pos="1950"/>
        </w:tabs>
        <w:ind w:left="1440"/>
      </w:pPr>
    </w:p>
    <w:p w:rsidR="00121DF1" w:rsidRDefault="00121DF1" w:rsidP="005B5B0D">
      <w:pPr>
        <w:tabs>
          <w:tab w:val="left" w:pos="1950"/>
        </w:tabs>
        <w:ind w:left="1440"/>
      </w:pPr>
    </w:p>
    <w:p w:rsidR="00121DF1" w:rsidRDefault="00121DF1" w:rsidP="005B5B0D">
      <w:pPr>
        <w:tabs>
          <w:tab w:val="left" w:pos="1950"/>
        </w:tabs>
        <w:ind w:left="1440"/>
      </w:pPr>
      <w:r>
        <w:t xml:space="preserve">Al darle a los comodines se muestra cuales opciones puedes usar para encontrar la respuesta al programa </w:t>
      </w:r>
    </w:p>
    <w:p w:rsidR="00121DF1" w:rsidRDefault="00121DF1" w:rsidP="005B5B0D">
      <w:pPr>
        <w:tabs>
          <w:tab w:val="left" w:pos="1950"/>
        </w:tabs>
        <w:ind w:left="1440"/>
      </w:pPr>
    </w:p>
    <w:p w:rsidR="00121DF1" w:rsidRDefault="00121DF1" w:rsidP="00121DF1">
      <w:pPr>
        <w:tabs>
          <w:tab w:val="left" w:pos="1950"/>
        </w:tabs>
        <w:ind w:left="1440"/>
      </w:pPr>
      <w:r>
        <w:t xml:space="preserve">Con las opciones de: </w:t>
      </w:r>
    </w:p>
    <w:p w:rsidR="00121DF1" w:rsidRDefault="00121DF1" w:rsidP="005B5B0D">
      <w:pPr>
        <w:tabs>
          <w:tab w:val="left" w:pos="1950"/>
        </w:tabs>
        <w:ind w:left="1440"/>
      </w:pPr>
      <w:r>
        <w:t>50/50</w:t>
      </w:r>
    </w:p>
    <w:p w:rsidR="00121DF1" w:rsidRDefault="00121DF1" w:rsidP="005B5B0D">
      <w:pPr>
        <w:tabs>
          <w:tab w:val="left" w:pos="1950"/>
        </w:tabs>
        <w:ind w:left="1440"/>
      </w:pPr>
      <w:r>
        <w:t>Llamada</w:t>
      </w:r>
    </w:p>
    <w:p w:rsidR="00121DF1" w:rsidRDefault="00121DF1" w:rsidP="005B5B0D">
      <w:pPr>
        <w:tabs>
          <w:tab w:val="left" w:pos="1950"/>
        </w:tabs>
        <w:ind w:left="1440"/>
      </w:pPr>
      <w:r>
        <w:t xml:space="preserve">Respuesta al publico </w:t>
      </w:r>
    </w:p>
    <w:p w:rsidR="00121DF1" w:rsidRDefault="00121DF1" w:rsidP="005B5B0D">
      <w:pPr>
        <w:tabs>
          <w:tab w:val="left" w:pos="1950"/>
        </w:tabs>
        <w:ind w:left="1440"/>
      </w:pPr>
    </w:p>
    <w:p w:rsidR="00121DF1" w:rsidRDefault="00121DF1" w:rsidP="005B5B0D">
      <w:pPr>
        <w:tabs>
          <w:tab w:val="left" w:pos="1950"/>
        </w:tabs>
        <w:ind w:left="1440"/>
      </w:pPr>
      <w:r>
        <w:rPr>
          <w:noProof/>
        </w:rPr>
        <w:drawing>
          <wp:inline distT="0" distB="0" distL="0" distR="0" wp14:anchorId="37E91B38" wp14:editId="3D8FCEC3">
            <wp:extent cx="6191250" cy="40576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F1" w:rsidRDefault="00121DF1" w:rsidP="005B5B0D">
      <w:pPr>
        <w:tabs>
          <w:tab w:val="left" w:pos="1950"/>
        </w:tabs>
        <w:ind w:left="1440"/>
      </w:pPr>
    </w:p>
    <w:p w:rsidR="00121DF1" w:rsidRDefault="00121DF1" w:rsidP="005B5B0D">
      <w:pPr>
        <w:tabs>
          <w:tab w:val="left" w:pos="1950"/>
        </w:tabs>
        <w:ind w:left="1440"/>
      </w:pPr>
      <w:r>
        <w:t xml:space="preserve">Con estos pasos hasta llegar hasta 20 preguntas obtendrás los puntos obtenidos, el cual. al finalizar el </w:t>
      </w:r>
    </w:p>
    <w:p w:rsidR="00F31CE9" w:rsidRDefault="00121DF1" w:rsidP="00F31CE9">
      <w:pPr>
        <w:tabs>
          <w:tab w:val="left" w:pos="1950"/>
        </w:tabs>
        <w:ind w:left="1440"/>
      </w:pPr>
      <w:r>
        <w:t xml:space="preserve">programa te dirá cuanto puntaje obtuviste, si fuesen dos jugadores se muestran en pantalla </w:t>
      </w:r>
      <w:r w:rsidR="00F31CE9">
        <w:t xml:space="preserve">el ganador del </w:t>
      </w:r>
    </w:p>
    <w:p w:rsidR="00121DF1" w:rsidRDefault="00F31CE9" w:rsidP="00F31CE9">
      <w:pPr>
        <w:tabs>
          <w:tab w:val="left" w:pos="1950"/>
        </w:tabs>
        <w:ind w:left="1440"/>
      </w:pPr>
      <w:r>
        <w:t>jugador que gano más puntos.</w:t>
      </w:r>
    </w:p>
    <w:p w:rsidR="00F31CE9" w:rsidRDefault="00F31CE9" w:rsidP="00F31CE9">
      <w:pPr>
        <w:tabs>
          <w:tab w:val="left" w:pos="1950"/>
        </w:tabs>
        <w:ind w:left="1440"/>
      </w:pPr>
    </w:p>
    <w:p w:rsidR="00F31CE9" w:rsidRDefault="00F31CE9" w:rsidP="00F31CE9">
      <w:pPr>
        <w:tabs>
          <w:tab w:val="left" w:pos="1950"/>
        </w:tabs>
        <w:ind w:left="1440"/>
      </w:pPr>
      <w:r>
        <w:t xml:space="preserve">Espero que les guste el juego y saquen el mayor provecho y esto seria los pasos para jugar el juego.  </w:t>
      </w:r>
    </w:p>
    <w:p w:rsidR="00157400" w:rsidRDefault="00157400" w:rsidP="00157400">
      <w:pPr>
        <w:tabs>
          <w:tab w:val="left" w:pos="1950"/>
        </w:tabs>
      </w:pPr>
    </w:p>
    <w:p w:rsidR="003B780E" w:rsidRDefault="003B780E" w:rsidP="005B5B0D">
      <w:pPr>
        <w:tabs>
          <w:tab w:val="left" w:pos="1950"/>
        </w:tabs>
        <w:ind w:left="1440"/>
      </w:pPr>
    </w:p>
    <w:p w:rsidR="003B780E" w:rsidRDefault="003B780E" w:rsidP="005B5B0D">
      <w:pPr>
        <w:tabs>
          <w:tab w:val="left" w:pos="1950"/>
        </w:tabs>
        <w:ind w:left="1440"/>
      </w:pPr>
    </w:p>
    <w:p w:rsidR="00224925" w:rsidRDefault="00224925" w:rsidP="005B5B0D">
      <w:pPr>
        <w:tabs>
          <w:tab w:val="left" w:pos="1950"/>
        </w:tabs>
        <w:ind w:left="1440"/>
      </w:pPr>
    </w:p>
    <w:p w:rsidR="00224925" w:rsidRDefault="00224925" w:rsidP="005B5B0D">
      <w:pPr>
        <w:tabs>
          <w:tab w:val="left" w:pos="1950"/>
        </w:tabs>
        <w:ind w:left="1440"/>
      </w:pPr>
    </w:p>
    <w:p w:rsidR="00224925" w:rsidRDefault="00224925" w:rsidP="005B5B0D">
      <w:pPr>
        <w:tabs>
          <w:tab w:val="left" w:pos="1950"/>
        </w:tabs>
        <w:ind w:left="1440"/>
      </w:pPr>
    </w:p>
    <w:p w:rsidR="00224925" w:rsidRDefault="00224925" w:rsidP="005B5B0D">
      <w:pPr>
        <w:tabs>
          <w:tab w:val="left" w:pos="1950"/>
        </w:tabs>
        <w:ind w:left="1440"/>
      </w:pPr>
    </w:p>
    <w:p w:rsidR="00224925" w:rsidRDefault="00224925" w:rsidP="005B5B0D">
      <w:pPr>
        <w:tabs>
          <w:tab w:val="left" w:pos="1950"/>
        </w:tabs>
        <w:ind w:left="1440"/>
      </w:pPr>
    </w:p>
    <w:p w:rsidR="00224925" w:rsidRDefault="00224925" w:rsidP="005B5B0D">
      <w:pPr>
        <w:tabs>
          <w:tab w:val="left" w:pos="1950"/>
        </w:tabs>
        <w:ind w:left="1440"/>
      </w:pPr>
    </w:p>
    <w:p w:rsidR="00224925" w:rsidRDefault="00224925" w:rsidP="005B5B0D">
      <w:pPr>
        <w:tabs>
          <w:tab w:val="left" w:pos="1950"/>
        </w:tabs>
        <w:ind w:left="1440"/>
      </w:pPr>
    </w:p>
    <w:p w:rsidR="00224925" w:rsidRDefault="00224925" w:rsidP="005B5B0D">
      <w:pPr>
        <w:tabs>
          <w:tab w:val="left" w:pos="1950"/>
        </w:tabs>
        <w:ind w:left="1440"/>
      </w:pPr>
    </w:p>
    <w:p w:rsidR="00224925" w:rsidRDefault="00224925" w:rsidP="005B5B0D">
      <w:pPr>
        <w:tabs>
          <w:tab w:val="left" w:pos="1950"/>
        </w:tabs>
        <w:ind w:left="1440"/>
      </w:pPr>
    </w:p>
    <w:p w:rsidR="00224925" w:rsidRDefault="00224925" w:rsidP="005B5B0D">
      <w:pPr>
        <w:tabs>
          <w:tab w:val="left" w:pos="1950"/>
        </w:tabs>
        <w:ind w:left="1440"/>
      </w:pPr>
    </w:p>
    <w:p w:rsidR="00224925" w:rsidRDefault="00224925" w:rsidP="005B5B0D">
      <w:pPr>
        <w:tabs>
          <w:tab w:val="left" w:pos="1950"/>
        </w:tabs>
        <w:ind w:left="1440"/>
      </w:pPr>
    </w:p>
    <w:p w:rsidR="00224925" w:rsidRDefault="00224925" w:rsidP="005B5B0D">
      <w:pPr>
        <w:tabs>
          <w:tab w:val="left" w:pos="1950"/>
        </w:tabs>
        <w:ind w:left="1440"/>
      </w:pPr>
    </w:p>
    <w:p w:rsidR="00224925" w:rsidRPr="005B5B0D" w:rsidRDefault="00224925" w:rsidP="005B5B0D">
      <w:pPr>
        <w:tabs>
          <w:tab w:val="left" w:pos="1950"/>
        </w:tabs>
        <w:ind w:left="1440"/>
      </w:pPr>
    </w:p>
    <w:sectPr w:rsidR="00224925" w:rsidRPr="005B5B0D" w:rsidSect="003F669C">
      <w:headerReference w:type="default" r:id="rId20"/>
      <w:footerReference w:type="default" r:id="rId21"/>
      <w:pgSz w:w="11906" w:h="16838" w:code="9"/>
      <w:pgMar w:top="0" w:right="0" w:bottom="0" w:left="0" w:header="720" w:footer="720" w:gutter="0"/>
      <w:pgBorders w:offsetFrom="page">
        <w:top w:val="dotDash" w:sz="12" w:space="24" w:color="4472C4" w:themeColor="accent1"/>
        <w:left w:val="dotDash" w:sz="12" w:space="24" w:color="4472C4" w:themeColor="accent1"/>
        <w:bottom w:val="dotDash" w:sz="12" w:space="24" w:color="4472C4" w:themeColor="accent1"/>
        <w:right w:val="dotDash" w:sz="12" w:space="24" w:color="4472C4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27CE" w:rsidRDefault="00CA27CE" w:rsidP="00592E04">
      <w:pPr>
        <w:spacing w:after="0"/>
      </w:pPr>
      <w:r>
        <w:separator/>
      </w:r>
    </w:p>
  </w:endnote>
  <w:endnote w:type="continuationSeparator" w:id="0">
    <w:p w:rsidR="00CA27CE" w:rsidRDefault="00CA27CE" w:rsidP="00592E0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0912495"/>
      <w:docPartObj>
        <w:docPartGallery w:val="Page Numbers (Bottom of Page)"/>
        <w:docPartUnique/>
      </w:docPartObj>
    </w:sdtPr>
    <w:sdtEndPr/>
    <w:sdtContent>
      <w:p w:rsidR="00592E04" w:rsidRDefault="00592E04">
        <w:pPr>
          <w:pStyle w:val="Piedepgin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2" name="Diagrama de flujo: decisió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7A0A6AC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agrama de flujo: decisió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" fillcolor="black">
                  <w10:anchorlock/>
                </v:shape>
              </w:pict>
            </mc:Fallback>
          </mc:AlternateContent>
        </w:r>
      </w:p>
      <w:p w:rsidR="00592E04" w:rsidRDefault="00592E04">
        <w:pPr>
          <w:pStyle w:val="Piedep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592E04" w:rsidRDefault="00592E0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27CE" w:rsidRDefault="00CA27CE" w:rsidP="00592E04">
      <w:pPr>
        <w:spacing w:after="0"/>
      </w:pPr>
      <w:r>
        <w:separator/>
      </w:r>
    </w:p>
  </w:footnote>
  <w:footnote w:type="continuationSeparator" w:id="0">
    <w:p w:rsidR="00CA27CE" w:rsidRDefault="00CA27CE" w:rsidP="00592E0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24E4" w:rsidRDefault="007424E4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7424E4" w:rsidRDefault="008E3C90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ángulo 197" o:spid="_x0000_s1029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DRCp6imQIAAJkFAAAOAAAAAAAAAAAAAAAAAC4CAABkcnMvZTJvRG9j&#10;LnhtbFBLAQItABQABgAIAAAAIQCXt0db3AAAAAQBAAAPAAAAAAAAAAAAAAAAAPMEAABkcnMvZG93&#10;bnJldi54bWxQSwUGAAAAAAQABADzAAAA/A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showingPlcHdr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7424E4" w:rsidRDefault="008E3C90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DDF"/>
    <w:rsid w:val="00021255"/>
    <w:rsid w:val="00021C04"/>
    <w:rsid w:val="00064598"/>
    <w:rsid w:val="00076BBD"/>
    <w:rsid w:val="000A2124"/>
    <w:rsid w:val="000B4502"/>
    <w:rsid w:val="00104080"/>
    <w:rsid w:val="00121DF1"/>
    <w:rsid w:val="001312B8"/>
    <w:rsid w:val="00157400"/>
    <w:rsid w:val="00224925"/>
    <w:rsid w:val="00257F48"/>
    <w:rsid w:val="00392FA9"/>
    <w:rsid w:val="003B780E"/>
    <w:rsid w:val="003F669C"/>
    <w:rsid w:val="00487F11"/>
    <w:rsid w:val="004A7046"/>
    <w:rsid w:val="00515218"/>
    <w:rsid w:val="00592E04"/>
    <w:rsid w:val="005A6FE6"/>
    <w:rsid w:val="005B5B0D"/>
    <w:rsid w:val="00714AA5"/>
    <w:rsid w:val="007424E4"/>
    <w:rsid w:val="00745C53"/>
    <w:rsid w:val="0078049A"/>
    <w:rsid w:val="00825F24"/>
    <w:rsid w:val="0083600B"/>
    <w:rsid w:val="008707A9"/>
    <w:rsid w:val="008E3C90"/>
    <w:rsid w:val="00915873"/>
    <w:rsid w:val="00931DDF"/>
    <w:rsid w:val="00962CE6"/>
    <w:rsid w:val="009F7AC3"/>
    <w:rsid w:val="00A1111B"/>
    <w:rsid w:val="00A25F03"/>
    <w:rsid w:val="00AA0A90"/>
    <w:rsid w:val="00B51D1E"/>
    <w:rsid w:val="00B76079"/>
    <w:rsid w:val="00BB13BB"/>
    <w:rsid w:val="00CA27CE"/>
    <w:rsid w:val="00D76AB2"/>
    <w:rsid w:val="00F31CE9"/>
    <w:rsid w:val="00F64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5:chartTrackingRefBased/>
  <w15:docId w15:val="{593E3834-C4DD-43E8-AC12-1941D7878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15873"/>
    <w:pPr>
      <w:spacing w:line="240" w:lineRule="auto"/>
    </w:pPr>
    <w:rPr>
      <w:sz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1040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040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040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15873"/>
    <w:pPr>
      <w:spacing w:after="0"/>
      <w:ind w:left="720"/>
      <w:contextualSpacing/>
    </w:pPr>
    <w:rPr>
      <w:rFonts w:asciiTheme="majorHAnsi" w:eastAsiaTheme="majorEastAsia" w:hAnsiTheme="majorHAnsi" w:cstheme="majorBidi"/>
      <w:spacing w:val="-10"/>
      <w:kern w:val="28"/>
      <w:sz w:val="8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15873"/>
    <w:rPr>
      <w:rFonts w:asciiTheme="majorHAnsi" w:eastAsiaTheme="majorEastAsia" w:hAnsiTheme="majorHAnsi" w:cstheme="majorBidi"/>
      <w:spacing w:val="-10"/>
      <w:kern w:val="28"/>
      <w:sz w:val="88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B4502"/>
    <w:pPr>
      <w:numPr>
        <w:ilvl w:val="1"/>
      </w:numPr>
      <w:ind w:left="720"/>
    </w:pPr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SubttuloCar">
    <w:name w:val="Subtítulo Car"/>
    <w:basedOn w:val="Fuentedeprrafopredeter"/>
    <w:link w:val="Subttulo"/>
    <w:uiPriority w:val="11"/>
    <w:rsid w:val="000B4502"/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Ttulo1Car">
    <w:name w:val="Título 1 Car"/>
    <w:basedOn w:val="Fuentedeprrafopredeter"/>
    <w:link w:val="Ttulo1"/>
    <w:uiPriority w:val="9"/>
    <w:rsid w:val="00104080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04080"/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paragraph" w:styleId="Sinespaciado">
    <w:name w:val="No Spacing"/>
    <w:uiPriority w:val="1"/>
    <w:qFormat/>
    <w:rsid w:val="00915873"/>
    <w:pPr>
      <w:spacing w:after="0" w:line="240" w:lineRule="auto"/>
    </w:pPr>
    <w:rPr>
      <w:sz w:val="21"/>
    </w:rPr>
  </w:style>
  <w:style w:type="character" w:customStyle="1" w:styleId="Ttulo3Car">
    <w:name w:val="Título 3 Car"/>
    <w:basedOn w:val="Fuentedeprrafopredeter"/>
    <w:link w:val="Ttulo3"/>
    <w:uiPriority w:val="9"/>
    <w:rsid w:val="0010408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592E04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592E04"/>
    <w:rPr>
      <w:sz w:val="21"/>
    </w:rPr>
  </w:style>
  <w:style w:type="paragraph" w:styleId="Piedepgina">
    <w:name w:val="footer"/>
    <w:basedOn w:val="Normal"/>
    <w:link w:val="PiedepginaCar"/>
    <w:uiPriority w:val="99"/>
    <w:unhideWhenUsed/>
    <w:rsid w:val="00592E04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2E04"/>
    <w:rPr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ndrey\AppData\Roaming\Microsoft\Templates\Informe%20(tema%20Urbano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3">
      <a:majorFont>
        <a:latin typeface="Franklin Gothic Heavy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0B634-4C19-4D26-978E-143FBF40E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(tema Urbano).dotx</Template>
  <TotalTime>0</TotalTime>
  <Pages>10</Pages>
  <Words>354</Words>
  <Characters>1949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sndrey</dc:creator>
  <cp:keywords/>
  <dc:description/>
  <cp:lastModifiedBy>Andrey Sanchez zuñiga</cp:lastModifiedBy>
  <cp:revision>2</cp:revision>
  <dcterms:created xsi:type="dcterms:W3CDTF">2019-10-21T19:09:00Z</dcterms:created>
  <dcterms:modified xsi:type="dcterms:W3CDTF">2019-10-21T19:09:00Z</dcterms:modified>
</cp:coreProperties>
</file>